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64928" w14:textId="77777777" w:rsidR="009E3DE2" w:rsidRDefault="00B756EB">
      <w:pPr>
        <w:pStyle w:val="Heading1"/>
      </w:pPr>
      <w:r>
        <w:t>2</w:t>
      </w:r>
      <w:r>
        <w:rPr>
          <w:rFonts w:hint="eastAsia"/>
          <w:lang w:eastAsia="zh-CN"/>
        </w:rPr>
        <w:t>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冬季</w:t>
      </w:r>
      <w:r w:rsidR="00E53C1F">
        <w:rPr>
          <w:rFonts w:hint="eastAsia"/>
          <w:lang w:eastAsia="zh-CN"/>
        </w:rPr>
        <w:t xml:space="preserve"> </w:t>
      </w:r>
      <w:r w:rsidR="00E53C1F">
        <w:rPr>
          <w:rFonts w:hint="eastAsia"/>
          <w:lang w:eastAsia="zh-CN"/>
        </w:rPr>
        <w:t>复习卷</w:t>
      </w:r>
      <w:r w:rsidR="00E53C1F">
        <w:rPr>
          <w:rFonts w:hint="eastAsia"/>
          <w:lang w:eastAsia="zh-CN"/>
        </w:rPr>
        <w:t xml:space="preserve"> </w:t>
      </w:r>
      <w:r w:rsidR="00E53C1F">
        <w:rPr>
          <w:lang w:eastAsia="zh-CN"/>
        </w:rPr>
        <w:t>1</w:t>
      </w:r>
    </w:p>
    <w:p w14:paraId="5CF13488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Style w:val="citation-279"/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这是一份为您整理的《</w:t>
      </w:r>
      <w:r>
        <w:rPr>
          <w:rStyle w:val="citation-279"/>
          <w:rFonts w:eastAsiaTheme="majorEastAsia"/>
          <w:color w:val="1F1F1F"/>
          <w:bdr w:val="none" w:sz="0" w:space="0" w:color="auto" w:frame="1"/>
        </w:rPr>
        <w:t xml:space="preserve">2B </w:t>
      </w:r>
      <w:r>
        <w:rPr>
          <w:rStyle w:val="citation-279"/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冬季课程复习资料》及配套《英语模拟测试题》。内容严格基于您提供的</w:t>
      </w:r>
      <w:r>
        <w:rPr>
          <w:rStyle w:val="citation-279"/>
          <w:rFonts w:eastAsiaTheme="majorEastAsia"/>
          <w:color w:val="1F1F1F"/>
          <w:bdr w:val="none" w:sz="0" w:space="0" w:color="auto" w:frame="1"/>
        </w:rPr>
        <w:t xml:space="preserve">“2B </w:t>
      </w:r>
      <w:r>
        <w:rPr>
          <w:rStyle w:val="citation-279"/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冬季知识锦囊</w:t>
      </w:r>
      <w:r>
        <w:rPr>
          <w:rStyle w:val="citation-279"/>
          <w:rFonts w:eastAsiaTheme="majorEastAsia"/>
          <w:color w:val="1F1F1F"/>
          <w:bdr w:val="none" w:sz="0" w:space="0" w:color="auto" w:frame="1"/>
        </w:rPr>
        <w:t>”L1</w:t>
      </w:r>
      <w:r>
        <w:rPr>
          <w:rStyle w:val="citation-279"/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至</w:t>
      </w:r>
      <w:r>
        <w:rPr>
          <w:rStyle w:val="citation-279"/>
          <w:rFonts w:eastAsiaTheme="majorEastAsia"/>
          <w:color w:val="1F1F1F"/>
          <w:bdr w:val="none" w:sz="0" w:space="0" w:color="auto" w:frame="1"/>
        </w:rPr>
        <w:t>L6</w:t>
      </w:r>
      <w:r>
        <w:rPr>
          <w:rStyle w:val="citation-279"/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单元的词汇、语法和课文重点</w:t>
      </w:r>
      <w:r>
        <w:rPr>
          <w:rStyle w:val="citation-279"/>
          <w:rFonts w:eastAsiaTheme="majorEastAsia"/>
          <w:color w:val="1F1F1F"/>
          <w:bdr w:val="none" w:sz="0" w:space="0" w:color="auto" w:frame="1"/>
        </w:rPr>
        <w:t xml:space="preserve"> </w:t>
      </w:r>
      <w:r>
        <w:rPr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，参考剑桥少儿英语（</w:t>
      </w:r>
      <w:r>
        <w:rPr>
          <w:color w:val="1F1F1F"/>
          <w:bdr w:val="none" w:sz="0" w:space="0" w:color="auto" w:frame="1"/>
        </w:rPr>
        <w:t>YLE Movers/Flyers</w:t>
      </w:r>
      <w:r>
        <w:rPr>
          <w:rFonts w:ascii="Microsoft YaHei" w:eastAsia="Microsoft YaHei" w:hAnsi="Microsoft YaHei" w:cs="Microsoft YaHei" w:hint="eastAsia"/>
          <w:color w:val="1F1F1F"/>
          <w:bdr w:val="none" w:sz="0" w:space="0" w:color="auto" w:frame="1"/>
        </w:rPr>
        <w:t>）题型编写，适合一小时左右的复习与检测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2C793DAB" w14:textId="77777777" w:rsidR="00B756EB" w:rsidRDefault="00CC7C06" w:rsidP="00B756EB">
      <w:pPr>
        <w:rPr>
          <w:color w:val="1F1F1F"/>
        </w:rPr>
      </w:pPr>
      <w:r>
        <w:rPr>
          <w:noProof/>
          <w:color w:val="1F1F1F"/>
        </w:rPr>
        <w:pict w14:anchorId="30FCF7F2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423F910D" w14:textId="77777777" w:rsidR="00B756EB" w:rsidRDefault="00B756EB" w:rsidP="00B756EB">
      <w:pPr>
        <w:pStyle w:val="Heading1"/>
        <w:rPr>
          <w:color w:val="1F1F1F"/>
        </w:rPr>
      </w:pPr>
      <w:r>
        <w:rPr>
          <w:color w:val="1F1F1F"/>
        </w:rPr>
        <w:t>第一部分：</w:t>
      </w:r>
      <w:r>
        <w:rPr>
          <w:color w:val="1F1F1F"/>
        </w:rPr>
        <w:t xml:space="preserve">2B </w:t>
      </w:r>
      <w:r>
        <w:rPr>
          <w:color w:val="1F1F1F"/>
        </w:rPr>
        <w:t>冬季课程复习资料</w:t>
      </w:r>
      <w:r>
        <w:rPr>
          <w:color w:val="1F1F1F"/>
        </w:rPr>
        <w:t xml:space="preserve"> (L1-L6)</w:t>
      </w:r>
    </w:p>
    <w:p w14:paraId="1BAC87F3" w14:textId="77777777" w:rsidR="00B756EB" w:rsidRDefault="00B756EB" w:rsidP="00B756EB">
      <w:pPr>
        <w:pStyle w:val="Heading2"/>
        <w:rPr>
          <w:color w:val="1F1F1F"/>
        </w:rPr>
      </w:pPr>
      <w:r>
        <w:rPr>
          <w:color w:val="1F1F1F"/>
        </w:rPr>
        <w:t>一、</w:t>
      </w:r>
      <w:r>
        <w:rPr>
          <w:color w:val="1F1F1F"/>
        </w:rPr>
        <w:t xml:space="preserve"> </w:t>
      </w:r>
      <w:r>
        <w:rPr>
          <w:color w:val="1F1F1F"/>
        </w:rPr>
        <w:t>核心词汇云集</w:t>
      </w:r>
      <w:r>
        <w:rPr>
          <w:color w:val="1F1F1F"/>
        </w:rPr>
        <w:t xml:space="preserve"> (Vocabulary)</w:t>
      </w:r>
    </w:p>
    <w:p w14:paraId="44E84227" w14:textId="77777777" w:rsidR="00B756EB" w:rsidRDefault="00B756EB" w:rsidP="00B756EB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动作类</w:t>
      </w:r>
      <w:r>
        <w:rPr>
          <w:b/>
          <w:bCs/>
          <w:color w:val="1F1F1F"/>
          <w:bdr w:val="none" w:sz="0" w:space="0" w:color="auto" w:frame="1"/>
        </w:rPr>
        <w:t xml:space="preserve"> (Verbs)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：</w:t>
      </w:r>
    </w:p>
    <w:p w14:paraId="1D3EB9F2" w14:textId="77777777" w:rsidR="00B756EB" w:rsidRDefault="00B756EB" w:rsidP="00B756EB">
      <w:pPr>
        <w:pStyle w:val="NormalWeb"/>
        <w:numPr>
          <w:ilvl w:val="1"/>
          <w:numId w:val="15"/>
        </w:numPr>
        <w:spacing w:after="0" w:afterAutospacing="0"/>
        <w:ind w:left="0"/>
        <w:rPr>
          <w:color w:val="1F1F1F"/>
        </w:rPr>
      </w:pPr>
      <w:r>
        <w:rPr>
          <w:rStyle w:val="citation-278"/>
          <w:color w:val="1F1F1F"/>
          <w:bdr w:val="none" w:sz="0" w:space="0" w:color="auto" w:frame="1"/>
        </w:rPr>
        <w:t>move (</w:t>
      </w:r>
      <w:r>
        <w:rPr>
          <w:rStyle w:val="citation-278"/>
          <w:rFonts w:ascii="SimSun" w:eastAsia="SimSun" w:hAnsi="SimSun" w:cs="SimSun" w:hint="eastAsia"/>
          <w:color w:val="1F1F1F"/>
          <w:bdr w:val="none" w:sz="0" w:space="0" w:color="auto" w:frame="1"/>
        </w:rPr>
        <w:t>移动</w:t>
      </w:r>
      <w:r>
        <w:rPr>
          <w:rStyle w:val="citation-278"/>
          <w:color w:val="1F1F1F"/>
          <w:bdr w:val="none" w:sz="0" w:space="0" w:color="auto" w:frame="1"/>
        </w:rPr>
        <w:t xml:space="preserve">) </w:t>
      </w:r>
      <w:r>
        <w:rPr>
          <w:rStyle w:val="citation-277"/>
          <w:color w:val="1F1F1F"/>
          <w:bdr w:val="none" w:sz="0" w:space="0" w:color="auto" w:frame="1"/>
        </w:rPr>
        <w:t>, laugh (</w:t>
      </w:r>
      <w:r>
        <w:rPr>
          <w:rStyle w:val="citation-277"/>
          <w:rFonts w:ascii="SimSun" w:eastAsia="SimSun" w:hAnsi="SimSun" w:cs="SimSun" w:hint="eastAsia"/>
          <w:color w:val="1F1F1F"/>
          <w:bdr w:val="none" w:sz="0" w:space="0" w:color="auto" w:frame="1"/>
        </w:rPr>
        <w:t>大笑</w:t>
      </w:r>
      <w:r>
        <w:rPr>
          <w:rStyle w:val="citation-277"/>
          <w:color w:val="1F1F1F"/>
          <w:bdr w:val="none" w:sz="0" w:space="0" w:color="auto" w:frame="1"/>
        </w:rPr>
        <w:t xml:space="preserve">) </w:t>
      </w:r>
      <w:r>
        <w:rPr>
          <w:rStyle w:val="citation-276"/>
          <w:color w:val="1F1F1F"/>
          <w:bdr w:val="none" w:sz="0" w:space="0" w:color="auto" w:frame="1"/>
        </w:rPr>
        <w:t>, carry (</w:t>
      </w:r>
      <w:r>
        <w:rPr>
          <w:rStyle w:val="citation-276"/>
          <w:rFonts w:ascii="SimSun" w:eastAsia="SimSun" w:hAnsi="SimSun" w:cs="SimSun" w:hint="eastAsia"/>
          <w:color w:val="1F1F1F"/>
          <w:bdr w:val="none" w:sz="0" w:space="0" w:color="auto" w:frame="1"/>
        </w:rPr>
        <w:t>搬</w:t>
      </w:r>
      <w:r>
        <w:rPr>
          <w:rStyle w:val="citation-276"/>
          <w:color w:val="1F1F1F"/>
          <w:bdr w:val="none" w:sz="0" w:space="0" w:color="auto" w:frame="1"/>
        </w:rPr>
        <w:t>/</w:t>
      </w:r>
      <w:r>
        <w:rPr>
          <w:rStyle w:val="citation-276"/>
          <w:rFonts w:ascii="SimSun" w:eastAsia="SimSun" w:hAnsi="SimSun" w:cs="SimSun" w:hint="eastAsia"/>
          <w:color w:val="1F1F1F"/>
          <w:bdr w:val="none" w:sz="0" w:space="0" w:color="auto" w:frame="1"/>
        </w:rPr>
        <w:t>提</w:t>
      </w:r>
      <w:r>
        <w:rPr>
          <w:rStyle w:val="citation-276"/>
          <w:color w:val="1F1F1F"/>
          <w:bdr w:val="none" w:sz="0" w:space="0" w:color="auto" w:frame="1"/>
        </w:rPr>
        <w:t xml:space="preserve">) </w:t>
      </w:r>
      <w:r>
        <w:rPr>
          <w:rStyle w:val="citation-275"/>
          <w:rFonts w:eastAsiaTheme="minorEastAsia"/>
          <w:color w:val="1F1F1F"/>
          <w:bdr w:val="none" w:sz="0" w:space="0" w:color="auto" w:frame="1"/>
        </w:rPr>
        <w:t>, shout (</w:t>
      </w:r>
      <w:r>
        <w:rPr>
          <w:rStyle w:val="citation-275"/>
          <w:rFonts w:eastAsiaTheme="minorEastAsia"/>
          <w:color w:val="1F1F1F"/>
          <w:bdr w:val="none" w:sz="0" w:space="0" w:color="auto" w:frame="1"/>
        </w:rPr>
        <w:t>喊叫</w:t>
      </w:r>
      <w:r>
        <w:rPr>
          <w:rStyle w:val="citation-275"/>
          <w:rFonts w:eastAsiaTheme="minorEastAsia"/>
          <w:color w:val="1F1F1F"/>
          <w:bdr w:val="none" w:sz="0" w:space="0" w:color="auto" w:frame="1"/>
        </w:rPr>
        <w:t xml:space="preserve">) </w:t>
      </w:r>
      <w:r>
        <w:rPr>
          <w:rStyle w:val="citation-274"/>
          <w:rFonts w:eastAsiaTheme="majorEastAsia"/>
          <w:color w:val="1F1F1F"/>
          <w:bdr w:val="none" w:sz="0" w:space="0" w:color="auto" w:frame="1"/>
        </w:rPr>
        <w:t>, kick (</w:t>
      </w:r>
      <w:r>
        <w:rPr>
          <w:rStyle w:val="citation-274"/>
          <w:rFonts w:eastAsiaTheme="majorEastAsia"/>
          <w:color w:val="1F1F1F"/>
          <w:bdr w:val="none" w:sz="0" w:space="0" w:color="auto" w:frame="1"/>
        </w:rPr>
        <w:t>踢</w:t>
      </w:r>
      <w:r>
        <w:rPr>
          <w:rStyle w:val="citation-274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73"/>
          <w:rFonts w:eastAsiaTheme="majorEastAsia"/>
          <w:color w:val="1F1F1F"/>
          <w:bdr w:val="none" w:sz="0" w:space="0" w:color="auto" w:frame="1"/>
        </w:rPr>
        <w:t>, cry (</w:t>
      </w:r>
      <w:r>
        <w:rPr>
          <w:rStyle w:val="citation-273"/>
          <w:rFonts w:eastAsiaTheme="majorEastAsia"/>
          <w:color w:val="1F1F1F"/>
          <w:bdr w:val="none" w:sz="0" w:space="0" w:color="auto" w:frame="1"/>
        </w:rPr>
        <w:t>哭</w:t>
      </w:r>
      <w:r>
        <w:rPr>
          <w:rStyle w:val="citation-273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72"/>
          <w:rFonts w:eastAsiaTheme="majorEastAsia"/>
          <w:color w:val="1F1F1F"/>
          <w:bdr w:val="none" w:sz="0" w:space="0" w:color="auto" w:frame="1"/>
        </w:rPr>
        <w:t>, shop/buy (</w:t>
      </w:r>
      <w:r>
        <w:rPr>
          <w:rStyle w:val="citation-272"/>
          <w:rFonts w:eastAsiaTheme="majorEastAsia"/>
          <w:color w:val="1F1F1F"/>
          <w:bdr w:val="none" w:sz="0" w:space="0" w:color="auto" w:frame="1"/>
        </w:rPr>
        <w:t>购买</w:t>
      </w:r>
      <w:r>
        <w:rPr>
          <w:rStyle w:val="citation-272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71"/>
          <w:rFonts w:eastAsiaTheme="majorEastAsia"/>
          <w:color w:val="1F1F1F"/>
          <w:bdr w:val="none" w:sz="0" w:space="0" w:color="auto" w:frame="1"/>
        </w:rPr>
        <w:t>, look for (</w:t>
      </w:r>
      <w:r>
        <w:rPr>
          <w:rStyle w:val="citation-271"/>
          <w:rFonts w:eastAsiaTheme="majorEastAsia"/>
          <w:color w:val="1F1F1F"/>
          <w:bdr w:val="none" w:sz="0" w:space="0" w:color="auto" w:frame="1"/>
        </w:rPr>
        <w:t>寻找</w:t>
      </w:r>
      <w:r>
        <w:rPr>
          <w:rStyle w:val="citation-271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70"/>
          <w:rFonts w:eastAsiaTheme="majorEastAsia"/>
          <w:color w:val="1F1F1F"/>
          <w:bdr w:val="none" w:sz="0" w:space="0" w:color="auto" w:frame="1"/>
        </w:rPr>
        <w:t>, hide (</w:t>
      </w:r>
      <w:r>
        <w:rPr>
          <w:rStyle w:val="citation-270"/>
          <w:rFonts w:eastAsiaTheme="majorEastAsia"/>
          <w:color w:val="1F1F1F"/>
          <w:bdr w:val="none" w:sz="0" w:space="0" w:color="auto" w:frame="1"/>
        </w:rPr>
        <w:t>躲藏</w:t>
      </w:r>
      <w:r>
        <w:rPr>
          <w:rStyle w:val="citation-270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69"/>
          <w:rFonts w:eastAsiaTheme="majorEastAsia"/>
          <w:color w:val="1F1F1F"/>
          <w:bdr w:val="none" w:sz="0" w:space="0" w:color="auto" w:frame="1"/>
        </w:rPr>
        <w:t>, skate (</w:t>
      </w:r>
      <w:r>
        <w:rPr>
          <w:rStyle w:val="citation-269"/>
          <w:rFonts w:eastAsiaTheme="majorEastAsia"/>
          <w:color w:val="1F1F1F"/>
          <w:bdr w:val="none" w:sz="0" w:space="0" w:color="auto" w:frame="1"/>
        </w:rPr>
        <w:t>滑冰</w:t>
      </w:r>
      <w:r>
        <w:rPr>
          <w:rStyle w:val="citation-269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0A704259" w14:textId="77777777" w:rsidR="00B756EB" w:rsidRDefault="00B756EB" w:rsidP="00B756EB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职业类</w:t>
      </w:r>
      <w:r>
        <w:rPr>
          <w:b/>
          <w:bCs/>
          <w:color w:val="1F1F1F"/>
          <w:bdr w:val="none" w:sz="0" w:space="0" w:color="auto" w:frame="1"/>
        </w:rPr>
        <w:t xml:space="preserve"> (Jobs)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：</w:t>
      </w:r>
    </w:p>
    <w:p w14:paraId="0FAE041C" w14:textId="77777777" w:rsidR="00B756EB" w:rsidRDefault="00B756EB" w:rsidP="00B756EB">
      <w:pPr>
        <w:pStyle w:val="NormalWeb"/>
        <w:numPr>
          <w:ilvl w:val="1"/>
          <w:numId w:val="15"/>
        </w:numPr>
        <w:spacing w:after="0" w:afterAutospacing="0"/>
        <w:ind w:left="0"/>
        <w:rPr>
          <w:color w:val="1F1F1F"/>
        </w:rPr>
      </w:pPr>
      <w:r>
        <w:rPr>
          <w:rStyle w:val="citation-268"/>
          <w:rFonts w:eastAsiaTheme="majorEastAsia"/>
          <w:color w:val="1F1F1F"/>
          <w:bdr w:val="none" w:sz="0" w:space="0" w:color="auto" w:frame="1"/>
        </w:rPr>
        <w:t>farmer (</w:t>
      </w:r>
      <w:r>
        <w:rPr>
          <w:rStyle w:val="citation-268"/>
          <w:rFonts w:eastAsiaTheme="majorEastAsia"/>
          <w:color w:val="1F1F1F"/>
          <w:bdr w:val="none" w:sz="0" w:space="0" w:color="auto" w:frame="1"/>
        </w:rPr>
        <w:t>农夫</w:t>
      </w:r>
      <w:r>
        <w:rPr>
          <w:rStyle w:val="citation-268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67"/>
          <w:rFonts w:eastAsiaTheme="majorEastAsia"/>
          <w:color w:val="1F1F1F"/>
          <w:bdr w:val="none" w:sz="0" w:space="0" w:color="auto" w:frame="1"/>
        </w:rPr>
        <w:t>, driver (</w:t>
      </w:r>
      <w:r>
        <w:rPr>
          <w:rStyle w:val="citation-267"/>
          <w:rFonts w:eastAsiaTheme="majorEastAsia"/>
          <w:color w:val="1F1F1F"/>
          <w:bdr w:val="none" w:sz="0" w:space="0" w:color="auto" w:frame="1"/>
        </w:rPr>
        <w:t>司机</w:t>
      </w:r>
      <w:r>
        <w:rPr>
          <w:rStyle w:val="citation-267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66"/>
          <w:color w:val="1F1F1F"/>
          <w:bdr w:val="none" w:sz="0" w:space="0" w:color="auto" w:frame="1"/>
        </w:rPr>
        <w:t>, clown (</w:t>
      </w:r>
      <w:r>
        <w:rPr>
          <w:rStyle w:val="citation-266"/>
          <w:rFonts w:ascii="SimSun" w:eastAsia="SimSun" w:hAnsi="SimSun" w:cs="SimSun" w:hint="eastAsia"/>
          <w:color w:val="1F1F1F"/>
          <w:bdr w:val="none" w:sz="0" w:space="0" w:color="auto" w:frame="1"/>
        </w:rPr>
        <w:t>小丑</w:t>
      </w:r>
      <w:r>
        <w:rPr>
          <w:rStyle w:val="citation-266"/>
          <w:color w:val="1F1F1F"/>
          <w:bdr w:val="none" w:sz="0" w:space="0" w:color="auto" w:frame="1"/>
        </w:rPr>
        <w:t xml:space="preserve">) </w:t>
      </w:r>
      <w:r>
        <w:rPr>
          <w:rStyle w:val="citation-265"/>
          <w:color w:val="1F1F1F"/>
          <w:bdr w:val="none" w:sz="0" w:space="0" w:color="auto" w:frame="1"/>
        </w:rPr>
        <w:t>, doctor (</w:t>
      </w:r>
      <w:r>
        <w:rPr>
          <w:rStyle w:val="citation-265"/>
          <w:rFonts w:ascii="SimSun" w:eastAsia="SimSun" w:hAnsi="SimSun" w:cs="SimSun" w:hint="eastAsia"/>
          <w:color w:val="1F1F1F"/>
          <w:bdr w:val="none" w:sz="0" w:space="0" w:color="auto" w:frame="1"/>
        </w:rPr>
        <w:t>医生</w:t>
      </w:r>
      <w:r>
        <w:rPr>
          <w:rStyle w:val="citation-265"/>
          <w:color w:val="1F1F1F"/>
          <w:bdr w:val="none" w:sz="0" w:space="0" w:color="auto" w:frame="1"/>
        </w:rPr>
        <w:t xml:space="preserve">) </w:t>
      </w:r>
      <w:r>
        <w:rPr>
          <w:rStyle w:val="citation-264"/>
          <w:color w:val="1F1F1F"/>
          <w:bdr w:val="none" w:sz="0" w:space="0" w:color="auto" w:frame="1"/>
        </w:rPr>
        <w:t>, nurse (</w:t>
      </w:r>
      <w:r>
        <w:rPr>
          <w:rStyle w:val="citation-264"/>
          <w:rFonts w:ascii="SimSun" w:eastAsia="SimSun" w:hAnsi="SimSun" w:cs="SimSun" w:hint="eastAsia"/>
          <w:color w:val="1F1F1F"/>
          <w:bdr w:val="none" w:sz="0" w:space="0" w:color="auto" w:frame="1"/>
        </w:rPr>
        <w:t>护士</w:t>
      </w:r>
      <w:r>
        <w:rPr>
          <w:rStyle w:val="citation-264"/>
          <w:color w:val="1F1F1F"/>
          <w:bdr w:val="none" w:sz="0" w:space="0" w:color="auto" w:frame="1"/>
        </w:rPr>
        <w:t xml:space="preserve">) </w:t>
      </w:r>
      <w:r>
        <w:rPr>
          <w:rStyle w:val="citation-263"/>
          <w:color w:val="1F1F1F"/>
          <w:bdr w:val="none" w:sz="0" w:space="0" w:color="auto" w:frame="1"/>
        </w:rPr>
        <w:t>, pirate (</w:t>
      </w:r>
      <w:r>
        <w:rPr>
          <w:rStyle w:val="citation-263"/>
          <w:rFonts w:ascii="SimSun" w:eastAsia="SimSun" w:hAnsi="SimSun" w:cs="SimSun" w:hint="eastAsia"/>
          <w:color w:val="1F1F1F"/>
          <w:bdr w:val="none" w:sz="0" w:space="0" w:color="auto" w:frame="1"/>
        </w:rPr>
        <w:t>海盗</w:t>
      </w:r>
      <w:r>
        <w:rPr>
          <w:rStyle w:val="citation-263"/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21E06D5B" w14:textId="77777777" w:rsidR="00B756EB" w:rsidRDefault="00B756EB" w:rsidP="00B756EB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地点类</w:t>
      </w:r>
      <w:r>
        <w:rPr>
          <w:b/>
          <w:bCs/>
          <w:color w:val="1F1F1F"/>
          <w:bdr w:val="none" w:sz="0" w:space="0" w:color="auto" w:frame="1"/>
        </w:rPr>
        <w:t xml:space="preserve"> (Places)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：</w:t>
      </w:r>
    </w:p>
    <w:p w14:paraId="39D004F7" w14:textId="77777777" w:rsidR="00B756EB" w:rsidRDefault="00B756EB" w:rsidP="00B756EB">
      <w:pPr>
        <w:pStyle w:val="NormalWeb"/>
        <w:numPr>
          <w:ilvl w:val="1"/>
          <w:numId w:val="15"/>
        </w:numPr>
        <w:spacing w:after="0" w:afterAutospacing="0"/>
        <w:ind w:left="0"/>
        <w:rPr>
          <w:color w:val="1F1F1F"/>
        </w:rPr>
      </w:pPr>
      <w:r>
        <w:rPr>
          <w:rStyle w:val="citation-262"/>
          <w:color w:val="1F1F1F"/>
          <w:bdr w:val="none" w:sz="0" w:space="0" w:color="auto" w:frame="1"/>
        </w:rPr>
        <w:t>circus (</w:t>
      </w:r>
      <w:r>
        <w:rPr>
          <w:rStyle w:val="citation-262"/>
          <w:rFonts w:ascii="SimSun" w:eastAsia="SimSun" w:hAnsi="SimSun" w:cs="SimSun" w:hint="eastAsia"/>
          <w:color w:val="1F1F1F"/>
          <w:bdr w:val="none" w:sz="0" w:space="0" w:color="auto" w:frame="1"/>
        </w:rPr>
        <w:t>马戏团</w:t>
      </w:r>
      <w:r>
        <w:rPr>
          <w:rStyle w:val="citation-262"/>
          <w:color w:val="1F1F1F"/>
          <w:bdr w:val="none" w:sz="0" w:space="0" w:color="auto" w:frame="1"/>
        </w:rPr>
        <w:t xml:space="preserve">) </w:t>
      </w:r>
      <w:r>
        <w:rPr>
          <w:rStyle w:val="citation-261"/>
          <w:color w:val="1F1F1F"/>
          <w:bdr w:val="none" w:sz="0" w:space="0" w:color="auto" w:frame="1"/>
        </w:rPr>
        <w:t>, bank (</w:t>
      </w:r>
      <w:r>
        <w:rPr>
          <w:rStyle w:val="citation-261"/>
          <w:rFonts w:ascii="SimSun" w:eastAsia="SimSun" w:hAnsi="SimSun" w:cs="SimSun" w:hint="eastAsia"/>
          <w:color w:val="1F1F1F"/>
          <w:bdr w:val="none" w:sz="0" w:space="0" w:color="auto" w:frame="1"/>
        </w:rPr>
        <w:t>银行</w:t>
      </w:r>
      <w:r>
        <w:rPr>
          <w:rStyle w:val="citation-261"/>
          <w:color w:val="1F1F1F"/>
          <w:bdr w:val="none" w:sz="0" w:space="0" w:color="auto" w:frame="1"/>
        </w:rPr>
        <w:t xml:space="preserve">) </w:t>
      </w:r>
      <w:r>
        <w:rPr>
          <w:rStyle w:val="citation-260"/>
          <w:color w:val="1F1F1F"/>
          <w:bdr w:val="none" w:sz="0" w:space="0" w:color="auto" w:frame="1"/>
        </w:rPr>
        <w:t>, supermarket (</w:t>
      </w:r>
      <w:r>
        <w:rPr>
          <w:rStyle w:val="citation-260"/>
          <w:rFonts w:ascii="SimSun" w:eastAsia="SimSun" w:hAnsi="SimSun" w:cs="SimSun" w:hint="eastAsia"/>
          <w:color w:val="1F1F1F"/>
          <w:bdr w:val="none" w:sz="0" w:space="0" w:color="auto" w:frame="1"/>
        </w:rPr>
        <w:t>超市</w:t>
      </w:r>
      <w:r>
        <w:rPr>
          <w:rStyle w:val="citation-260"/>
          <w:color w:val="1F1F1F"/>
          <w:bdr w:val="none" w:sz="0" w:space="0" w:color="auto" w:frame="1"/>
        </w:rPr>
        <w:t xml:space="preserve">) </w:t>
      </w:r>
      <w:r>
        <w:rPr>
          <w:rStyle w:val="citation-259"/>
          <w:color w:val="1F1F1F"/>
          <w:bdr w:val="none" w:sz="0" w:space="0" w:color="auto" w:frame="1"/>
        </w:rPr>
        <w:t>, hospital (</w:t>
      </w:r>
      <w:r>
        <w:rPr>
          <w:rStyle w:val="citation-259"/>
          <w:rFonts w:ascii="SimSun" w:eastAsia="SimSun" w:hAnsi="SimSun" w:cs="SimSun" w:hint="eastAsia"/>
          <w:color w:val="1F1F1F"/>
          <w:bdr w:val="none" w:sz="0" w:space="0" w:color="auto" w:frame="1"/>
        </w:rPr>
        <w:t>医院</w:t>
      </w:r>
      <w:r>
        <w:rPr>
          <w:rStyle w:val="citation-259"/>
          <w:color w:val="1F1F1F"/>
          <w:bdr w:val="none" w:sz="0" w:space="0" w:color="auto" w:frame="1"/>
        </w:rPr>
        <w:t xml:space="preserve">) </w:t>
      </w:r>
      <w:r>
        <w:rPr>
          <w:rStyle w:val="citation-258"/>
          <w:color w:val="1F1F1F"/>
          <w:bdr w:val="none" w:sz="0" w:space="0" w:color="auto" w:frame="1"/>
        </w:rPr>
        <w:t>, cinema (</w:t>
      </w:r>
      <w:r>
        <w:rPr>
          <w:rStyle w:val="citation-258"/>
          <w:rFonts w:ascii="SimSun" w:eastAsia="SimSun" w:hAnsi="SimSun" w:cs="SimSun" w:hint="eastAsia"/>
          <w:color w:val="1F1F1F"/>
          <w:bdr w:val="none" w:sz="0" w:space="0" w:color="auto" w:frame="1"/>
        </w:rPr>
        <w:t>电影院</w:t>
      </w:r>
      <w:r>
        <w:rPr>
          <w:rStyle w:val="citation-258"/>
          <w:color w:val="1F1F1F"/>
          <w:bdr w:val="none" w:sz="0" w:space="0" w:color="auto" w:frame="1"/>
        </w:rPr>
        <w:t xml:space="preserve">) </w:t>
      </w:r>
      <w:r>
        <w:rPr>
          <w:rStyle w:val="citation-257"/>
          <w:color w:val="1F1F1F"/>
          <w:bdr w:val="none" w:sz="0" w:space="0" w:color="auto" w:frame="1"/>
        </w:rPr>
        <w:t>, station (</w:t>
      </w:r>
      <w:r>
        <w:rPr>
          <w:rStyle w:val="citation-257"/>
          <w:rFonts w:ascii="SimSun" w:eastAsia="SimSun" w:hAnsi="SimSun" w:cs="SimSun" w:hint="eastAsia"/>
          <w:color w:val="1F1F1F"/>
          <w:bdr w:val="none" w:sz="0" w:space="0" w:color="auto" w:frame="1"/>
        </w:rPr>
        <w:t>站</w:t>
      </w:r>
      <w:r>
        <w:rPr>
          <w:rStyle w:val="citation-257"/>
          <w:color w:val="1F1F1F"/>
          <w:bdr w:val="none" w:sz="0" w:space="0" w:color="auto" w:frame="1"/>
        </w:rPr>
        <w:t xml:space="preserve">) </w:t>
      </w:r>
      <w:r>
        <w:rPr>
          <w:rStyle w:val="citation-256"/>
          <w:color w:val="1F1F1F"/>
          <w:bdr w:val="none" w:sz="0" w:space="0" w:color="auto" w:frame="1"/>
        </w:rPr>
        <w:t xml:space="preserve">, sports </w:t>
      </w:r>
      <w:proofErr w:type="spellStart"/>
      <w:r>
        <w:rPr>
          <w:rStyle w:val="citation-256"/>
          <w:color w:val="1F1F1F"/>
          <w:bdr w:val="none" w:sz="0" w:space="0" w:color="auto" w:frame="1"/>
        </w:rPr>
        <w:t>centre</w:t>
      </w:r>
      <w:proofErr w:type="spellEnd"/>
      <w:r>
        <w:rPr>
          <w:rStyle w:val="citation-256"/>
          <w:color w:val="1F1F1F"/>
          <w:bdr w:val="none" w:sz="0" w:space="0" w:color="auto" w:frame="1"/>
        </w:rPr>
        <w:t xml:space="preserve"> (</w:t>
      </w:r>
      <w:r>
        <w:rPr>
          <w:rStyle w:val="citation-256"/>
          <w:rFonts w:ascii="SimSun" w:eastAsia="SimSun" w:hAnsi="SimSun" w:cs="SimSun" w:hint="eastAsia"/>
          <w:color w:val="1F1F1F"/>
          <w:bdr w:val="none" w:sz="0" w:space="0" w:color="auto" w:frame="1"/>
        </w:rPr>
        <w:t>运动中心</w:t>
      </w:r>
      <w:r>
        <w:rPr>
          <w:rStyle w:val="citation-256"/>
          <w:color w:val="1F1F1F"/>
          <w:bdr w:val="none" w:sz="0" w:space="0" w:color="auto" w:frame="1"/>
        </w:rPr>
        <w:t xml:space="preserve">) </w:t>
      </w:r>
      <w:r>
        <w:rPr>
          <w:rStyle w:val="citation-255"/>
          <w:color w:val="1F1F1F"/>
          <w:bdr w:val="none" w:sz="0" w:space="0" w:color="auto" w:frame="1"/>
        </w:rPr>
        <w:t>, library (</w:t>
      </w:r>
      <w:r>
        <w:rPr>
          <w:rStyle w:val="citation-255"/>
          <w:rFonts w:ascii="SimSun" w:eastAsia="SimSun" w:hAnsi="SimSun" w:cs="SimSun" w:hint="eastAsia"/>
          <w:color w:val="1F1F1F"/>
          <w:bdr w:val="none" w:sz="0" w:space="0" w:color="auto" w:frame="1"/>
        </w:rPr>
        <w:t>图书馆</w:t>
      </w:r>
      <w:r>
        <w:rPr>
          <w:rStyle w:val="citation-255"/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7C5B4773" w14:textId="77777777" w:rsidR="00B756EB" w:rsidRDefault="00B756EB" w:rsidP="00B756EB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方位移动介词</w:t>
      </w:r>
      <w:r>
        <w:rPr>
          <w:b/>
          <w:bCs/>
          <w:color w:val="1F1F1F"/>
          <w:bdr w:val="none" w:sz="0" w:space="0" w:color="auto" w:frame="1"/>
        </w:rPr>
        <w:t xml:space="preserve"> (Prepositions of movement)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：</w:t>
      </w:r>
    </w:p>
    <w:p w14:paraId="54D1112B" w14:textId="77777777" w:rsidR="00B756EB" w:rsidRDefault="00B756EB" w:rsidP="00B756EB">
      <w:pPr>
        <w:pStyle w:val="NormalWeb"/>
        <w:numPr>
          <w:ilvl w:val="1"/>
          <w:numId w:val="15"/>
        </w:numPr>
        <w:spacing w:after="0" w:afterAutospacing="0"/>
        <w:ind w:left="0"/>
        <w:rPr>
          <w:color w:val="1F1F1F"/>
        </w:rPr>
      </w:pPr>
      <w:r>
        <w:rPr>
          <w:rStyle w:val="citation-254"/>
          <w:color w:val="1F1F1F"/>
          <w:bdr w:val="none" w:sz="0" w:space="0" w:color="auto" w:frame="1"/>
        </w:rPr>
        <w:t>along (</w:t>
      </w:r>
      <w:r>
        <w:rPr>
          <w:rStyle w:val="citation-254"/>
          <w:rFonts w:ascii="SimSun" w:eastAsia="SimSun" w:hAnsi="SimSun" w:cs="SimSun" w:hint="eastAsia"/>
          <w:color w:val="1F1F1F"/>
          <w:bdr w:val="none" w:sz="0" w:space="0" w:color="auto" w:frame="1"/>
        </w:rPr>
        <w:t>沿着</w:t>
      </w:r>
      <w:r>
        <w:rPr>
          <w:rStyle w:val="citation-254"/>
          <w:color w:val="1F1F1F"/>
          <w:bdr w:val="none" w:sz="0" w:space="0" w:color="auto" w:frame="1"/>
        </w:rPr>
        <w:t xml:space="preserve">) </w:t>
      </w:r>
      <w:r>
        <w:rPr>
          <w:rStyle w:val="citation-253"/>
          <w:color w:val="1F1F1F"/>
          <w:bdr w:val="none" w:sz="0" w:space="0" w:color="auto" w:frame="1"/>
        </w:rPr>
        <w:t>, up (</w:t>
      </w:r>
      <w:r>
        <w:rPr>
          <w:rStyle w:val="citation-253"/>
          <w:rFonts w:ascii="SimSun" w:eastAsia="SimSun" w:hAnsi="SimSun" w:cs="SimSun" w:hint="eastAsia"/>
          <w:color w:val="1F1F1F"/>
          <w:bdr w:val="none" w:sz="0" w:space="0" w:color="auto" w:frame="1"/>
        </w:rPr>
        <w:t>向上</w:t>
      </w:r>
      <w:r>
        <w:rPr>
          <w:rStyle w:val="citation-253"/>
          <w:color w:val="1F1F1F"/>
          <w:bdr w:val="none" w:sz="0" w:space="0" w:color="auto" w:frame="1"/>
        </w:rPr>
        <w:t xml:space="preserve">) </w:t>
      </w:r>
      <w:r>
        <w:rPr>
          <w:rStyle w:val="citation-252"/>
          <w:color w:val="1F1F1F"/>
          <w:bdr w:val="none" w:sz="0" w:space="0" w:color="auto" w:frame="1"/>
        </w:rPr>
        <w:t>, down (</w:t>
      </w:r>
      <w:r>
        <w:rPr>
          <w:rStyle w:val="citation-252"/>
          <w:rFonts w:ascii="SimSun" w:eastAsia="SimSun" w:hAnsi="SimSun" w:cs="SimSun" w:hint="eastAsia"/>
          <w:color w:val="1F1F1F"/>
          <w:bdr w:val="none" w:sz="0" w:space="0" w:color="auto" w:frame="1"/>
        </w:rPr>
        <w:t>向下</w:t>
      </w:r>
      <w:r>
        <w:rPr>
          <w:rStyle w:val="citation-252"/>
          <w:color w:val="1F1F1F"/>
          <w:bdr w:val="none" w:sz="0" w:space="0" w:color="auto" w:frame="1"/>
        </w:rPr>
        <w:t xml:space="preserve">) </w:t>
      </w:r>
      <w:r>
        <w:rPr>
          <w:rStyle w:val="citation-251"/>
          <w:rFonts w:eastAsiaTheme="majorEastAsia"/>
          <w:color w:val="1F1F1F"/>
          <w:bdr w:val="none" w:sz="0" w:space="0" w:color="auto" w:frame="1"/>
        </w:rPr>
        <w:t>, into (</w:t>
      </w:r>
      <w:r>
        <w:rPr>
          <w:rStyle w:val="citation-251"/>
          <w:rFonts w:eastAsiaTheme="majorEastAsia"/>
          <w:color w:val="1F1F1F"/>
          <w:bdr w:val="none" w:sz="0" w:space="0" w:color="auto" w:frame="1"/>
        </w:rPr>
        <w:t>到</w:t>
      </w:r>
      <w:r>
        <w:rPr>
          <w:rStyle w:val="citation-251"/>
          <w:rFonts w:eastAsiaTheme="majorEastAsia"/>
          <w:color w:val="1F1F1F"/>
          <w:bdr w:val="none" w:sz="0" w:space="0" w:color="auto" w:frame="1"/>
        </w:rPr>
        <w:t>...</w:t>
      </w:r>
      <w:r>
        <w:rPr>
          <w:rStyle w:val="citation-251"/>
          <w:rFonts w:eastAsiaTheme="majorEastAsia"/>
          <w:color w:val="1F1F1F"/>
          <w:bdr w:val="none" w:sz="0" w:space="0" w:color="auto" w:frame="1"/>
        </w:rPr>
        <w:t>里面</w:t>
      </w:r>
      <w:r>
        <w:rPr>
          <w:rStyle w:val="citation-251"/>
          <w:rFonts w:eastAsiaTheme="majorEastAsia"/>
          <w:color w:val="1F1F1F"/>
          <w:bdr w:val="none" w:sz="0" w:space="0" w:color="auto" w:frame="1"/>
        </w:rPr>
        <w:t xml:space="preserve">) </w:t>
      </w:r>
      <w:r>
        <w:rPr>
          <w:rStyle w:val="citation-250"/>
          <w:color w:val="1F1F1F"/>
          <w:bdr w:val="none" w:sz="0" w:space="0" w:color="auto" w:frame="1"/>
        </w:rPr>
        <w:t>, out of (</w:t>
      </w:r>
      <w:r>
        <w:rPr>
          <w:rStyle w:val="citation-250"/>
          <w:rFonts w:ascii="SimSun" w:eastAsia="SimSun" w:hAnsi="SimSun" w:cs="SimSun" w:hint="eastAsia"/>
          <w:color w:val="1F1F1F"/>
          <w:bdr w:val="none" w:sz="0" w:space="0" w:color="auto" w:frame="1"/>
        </w:rPr>
        <w:t>从</w:t>
      </w:r>
      <w:r>
        <w:rPr>
          <w:rStyle w:val="citation-250"/>
          <w:color w:val="1F1F1F"/>
          <w:bdr w:val="none" w:sz="0" w:space="0" w:color="auto" w:frame="1"/>
        </w:rPr>
        <w:t>...</w:t>
      </w:r>
      <w:r>
        <w:rPr>
          <w:rStyle w:val="citation-250"/>
          <w:rFonts w:ascii="SimSun" w:eastAsia="SimSun" w:hAnsi="SimSun" w:cs="SimSun" w:hint="eastAsia"/>
          <w:color w:val="1F1F1F"/>
          <w:bdr w:val="none" w:sz="0" w:space="0" w:color="auto" w:frame="1"/>
        </w:rPr>
        <w:t>出来</w:t>
      </w:r>
      <w:r>
        <w:rPr>
          <w:rStyle w:val="citation-250"/>
          <w:color w:val="1F1F1F"/>
          <w:bdr w:val="none" w:sz="0" w:space="0" w:color="auto" w:frame="1"/>
        </w:rPr>
        <w:t xml:space="preserve">) </w:t>
      </w:r>
      <w:r>
        <w:rPr>
          <w:rStyle w:val="citation-249"/>
          <w:color w:val="1F1F1F"/>
          <w:bdr w:val="none" w:sz="0" w:space="0" w:color="auto" w:frame="1"/>
        </w:rPr>
        <w:t>, round (</w:t>
      </w:r>
      <w:r>
        <w:rPr>
          <w:rStyle w:val="citation-249"/>
          <w:rFonts w:ascii="SimSun" w:eastAsia="SimSun" w:hAnsi="SimSun" w:cs="SimSun" w:hint="eastAsia"/>
          <w:color w:val="1F1F1F"/>
          <w:bdr w:val="none" w:sz="0" w:space="0" w:color="auto" w:frame="1"/>
        </w:rPr>
        <w:t>围绕</w:t>
      </w:r>
      <w:r>
        <w:rPr>
          <w:rStyle w:val="citation-249"/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738C8B57" w14:textId="77777777" w:rsidR="00B756EB" w:rsidRDefault="00B756EB" w:rsidP="00B756EB">
      <w:pPr>
        <w:pStyle w:val="Heading2"/>
        <w:rPr>
          <w:color w:val="1F1F1F"/>
        </w:rPr>
      </w:pPr>
      <w:r>
        <w:rPr>
          <w:color w:val="1F1F1F"/>
        </w:rPr>
        <w:t>二、</w:t>
      </w:r>
      <w:r>
        <w:rPr>
          <w:color w:val="1F1F1F"/>
        </w:rPr>
        <w:t xml:space="preserve"> </w:t>
      </w:r>
      <w:r>
        <w:rPr>
          <w:color w:val="1F1F1F"/>
        </w:rPr>
        <w:t>语法知识锦囊</w:t>
      </w:r>
      <w:r>
        <w:rPr>
          <w:color w:val="1F1F1F"/>
        </w:rPr>
        <w:t xml:space="preserve"> (Grammar)</w:t>
      </w:r>
    </w:p>
    <w:p w14:paraId="71CA77F2" w14:textId="77777777" w:rsidR="00B756EB" w:rsidRDefault="00B756EB" w:rsidP="00B756EB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一般过去时</w:t>
      </w:r>
      <w:r>
        <w:rPr>
          <w:b/>
          <w:bCs/>
          <w:color w:val="1F1F1F"/>
          <w:bdr w:val="none" w:sz="0" w:space="0" w:color="auto" w:frame="1"/>
        </w:rPr>
        <w:t xml:space="preserve"> (Simple Past Tense)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：</w:t>
      </w:r>
    </w:p>
    <w:p w14:paraId="7F687C1E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rStyle w:val="citation-248"/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规则动词：</w:t>
      </w:r>
      <w:r>
        <w:rPr>
          <w:rStyle w:val="citation-248"/>
          <w:color w:val="1F1F1F"/>
          <w:bdr w:val="none" w:sz="0" w:space="0" w:color="auto" w:frame="1"/>
        </w:rPr>
        <w:t xml:space="preserve"> </w:t>
      </w:r>
      <w:r>
        <w:rPr>
          <w:rStyle w:val="citation-248"/>
          <w:rFonts w:ascii="SimSun" w:eastAsia="SimSun" w:hAnsi="SimSun" w:cs="SimSun" w:hint="eastAsia"/>
          <w:color w:val="1F1F1F"/>
          <w:bdr w:val="none" w:sz="0" w:space="0" w:color="auto" w:frame="1"/>
        </w:rPr>
        <w:t>直接加</w:t>
      </w:r>
      <w:r>
        <w:rPr>
          <w:rStyle w:val="citation-248"/>
          <w:color w:val="1F1F1F"/>
          <w:bdr w:val="none" w:sz="0" w:space="0" w:color="auto" w:frame="1"/>
        </w:rPr>
        <w:t xml:space="preserve"> </w:t>
      </w:r>
      <w:r>
        <w:rPr>
          <w:rStyle w:val="citation-248"/>
          <w:b/>
          <w:bCs/>
          <w:color w:val="1F1F1F"/>
          <w:bdr w:val="none" w:sz="0" w:space="0" w:color="auto" w:frame="1"/>
        </w:rPr>
        <w:t>-</w:t>
      </w:r>
      <w:proofErr w:type="spellStart"/>
      <w:r>
        <w:rPr>
          <w:rStyle w:val="citation-248"/>
          <w:b/>
          <w:bCs/>
          <w:color w:val="1F1F1F"/>
          <w:bdr w:val="none" w:sz="0" w:space="0" w:color="auto" w:frame="1"/>
        </w:rPr>
        <w:t>ed</w:t>
      </w:r>
      <w:proofErr w:type="spellEnd"/>
      <w:r>
        <w:rPr>
          <w:rStyle w:val="citation-248"/>
          <w:color w:val="1F1F1F"/>
          <w:bdr w:val="none" w:sz="0" w:space="0" w:color="auto" w:frame="1"/>
        </w:rPr>
        <w:t xml:space="preserve"> (play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8"/>
          <w:color w:val="1F1F1F"/>
          <w:bdr w:val="none" w:sz="0" w:space="0" w:color="auto" w:frame="1"/>
        </w:rPr>
        <w:t xml:space="preserve"> played) </w:t>
      </w:r>
      <w:r>
        <w:rPr>
          <w:rStyle w:val="citation-247"/>
          <w:rFonts w:ascii="SimSun" w:eastAsia="SimSun" w:hAnsi="SimSun" w:cs="SimSun" w:hint="eastAsia"/>
          <w:color w:val="1F1F1F"/>
          <w:bdr w:val="none" w:sz="0" w:space="0" w:color="auto" w:frame="1"/>
        </w:rPr>
        <w:t>；以</w:t>
      </w:r>
      <w:r>
        <w:rPr>
          <w:rStyle w:val="citation-247"/>
          <w:color w:val="1F1F1F"/>
          <w:bdr w:val="none" w:sz="0" w:space="0" w:color="auto" w:frame="1"/>
        </w:rPr>
        <w:t>e</w:t>
      </w:r>
      <w:r>
        <w:rPr>
          <w:rStyle w:val="citation-247"/>
          <w:rFonts w:ascii="SimSun" w:eastAsia="SimSun" w:hAnsi="SimSun" w:cs="SimSun" w:hint="eastAsia"/>
          <w:color w:val="1F1F1F"/>
          <w:bdr w:val="none" w:sz="0" w:space="0" w:color="auto" w:frame="1"/>
        </w:rPr>
        <w:t>结尾加</w:t>
      </w:r>
      <w:r>
        <w:rPr>
          <w:rStyle w:val="citation-247"/>
          <w:color w:val="1F1F1F"/>
          <w:bdr w:val="none" w:sz="0" w:space="0" w:color="auto" w:frame="1"/>
        </w:rPr>
        <w:t xml:space="preserve"> </w:t>
      </w:r>
      <w:r>
        <w:rPr>
          <w:rStyle w:val="citation-247"/>
          <w:b/>
          <w:bCs/>
          <w:color w:val="1F1F1F"/>
          <w:bdr w:val="none" w:sz="0" w:space="0" w:color="auto" w:frame="1"/>
        </w:rPr>
        <w:t>-d</w:t>
      </w:r>
      <w:r>
        <w:rPr>
          <w:rStyle w:val="citation-247"/>
          <w:color w:val="1F1F1F"/>
          <w:bdr w:val="none" w:sz="0" w:space="0" w:color="auto" w:frame="1"/>
        </w:rPr>
        <w:t xml:space="preserve"> (move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7"/>
          <w:color w:val="1F1F1F"/>
          <w:bdr w:val="none" w:sz="0" w:space="0" w:color="auto" w:frame="1"/>
        </w:rPr>
        <w:t xml:space="preserve"> moved) </w:t>
      </w:r>
      <w:r>
        <w:rPr>
          <w:rStyle w:val="citation-246"/>
          <w:rFonts w:ascii="SimSun" w:eastAsia="SimSun" w:hAnsi="SimSun" w:cs="SimSun" w:hint="eastAsia"/>
          <w:color w:val="1F1F1F"/>
          <w:bdr w:val="none" w:sz="0" w:space="0" w:color="auto" w:frame="1"/>
        </w:rPr>
        <w:t>；双写末尾字母加</w:t>
      </w:r>
      <w:r>
        <w:rPr>
          <w:rStyle w:val="citation-246"/>
          <w:color w:val="1F1F1F"/>
          <w:bdr w:val="none" w:sz="0" w:space="0" w:color="auto" w:frame="1"/>
        </w:rPr>
        <w:t xml:space="preserve"> </w:t>
      </w:r>
      <w:r>
        <w:rPr>
          <w:rStyle w:val="citation-246"/>
          <w:b/>
          <w:bCs/>
          <w:color w:val="1F1F1F"/>
          <w:bdr w:val="none" w:sz="0" w:space="0" w:color="auto" w:frame="1"/>
        </w:rPr>
        <w:t>-</w:t>
      </w:r>
      <w:proofErr w:type="spellStart"/>
      <w:r>
        <w:rPr>
          <w:rStyle w:val="citation-246"/>
          <w:b/>
          <w:bCs/>
          <w:color w:val="1F1F1F"/>
          <w:bdr w:val="none" w:sz="0" w:space="0" w:color="auto" w:frame="1"/>
        </w:rPr>
        <w:t>ed</w:t>
      </w:r>
      <w:proofErr w:type="spellEnd"/>
      <w:r>
        <w:rPr>
          <w:rStyle w:val="citation-246"/>
          <w:color w:val="1F1F1F"/>
          <w:bdr w:val="none" w:sz="0" w:space="0" w:color="auto" w:frame="1"/>
        </w:rPr>
        <w:t xml:space="preserve"> (shop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6"/>
          <w:color w:val="1F1F1F"/>
          <w:bdr w:val="none" w:sz="0" w:space="0" w:color="auto" w:frame="1"/>
        </w:rPr>
        <w:t xml:space="preserve"> shopped) </w:t>
      </w:r>
      <w:r>
        <w:rPr>
          <w:rStyle w:val="citation-245"/>
          <w:rFonts w:ascii="SimSun" w:eastAsia="SimSun" w:hAnsi="SimSun" w:cs="SimSun" w:hint="eastAsia"/>
          <w:color w:val="1F1F1F"/>
          <w:bdr w:val="none" w:sz="0" w:space="0" w:color="auto" w:frame="1"/>
        </w:rPr>
        <w:t>；辅音字母</w:t>
      </w:r>
      <w:r>
        <w:rPr>
          <w:rStyle w:val="citation-245"/>
          <w:color w:val="1F1F1F"/>
          <w:bdr w:val="none" w:sz="0" w:space="0" w:color="auto" w:frame="1"/>
        </w:rPr>
        <w:t>+y</w:t>
      </w:r>
      <w:r>
        <w:rPr>
          <w:rStyle w:val="citation-245"/>
          <w:rFonts w:ascii="SimSun" w:eastAsia="SimSun" w:hAnsi="SimSun" w:cs="SimSun" w:hint="eastAsia"/>
          <w:color w:val="1F1F1F"/>
          <w:bdr w:val="none" w:sz="0" w:space="0" w:color="auto" w:frame="1"/>
        </w:rPr>
        <w:t>结尾，变</w:t>
      </w:r>
      <w:r>
        <w:rPr>
          <w:rStyle w:val="citation-245"/>
          <w:color w:val="1F1F1F"/>
          <w:bdr w:val="none" w:sz="0" w:space="0" w:color="auto" w:frame="1"/>
        </w:rPr>
        <w:t xml:space="preserve"> </w:t>
      </w:r>
      <w:r>
        <w:rPr>
          <w:rStyle w:val="citation-245"/>
          <w:b/>
          <w:bCs/>
          <w:color w:val="1F1F1F"/>
          <w:bdr w:val="none" w:sz="0" w:space="0" w:color="auto" w:frame="1"/>
        </w:rPr>
        <w:t>y</w:t>
      </w:r>
      <w:r>
        <w:rPr>
          <w:rStyle w:val="citation-245"/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为</w:t>
      </w:r>
      <w:proofErr w:type="spellStart"/>
      <w:r>
        <w:rPr>
          <w:rStyle w:val="citation-245"/>
          <w:b/>
          <w:bCs/>
          <w:color w:val="1F1F1F"/>
          <w:bdr w:val="none" w:sz="0" w:space="0" w:color="auto" w:frame="1"/>
        </w:rPr>
        <w:t>i</w:t>
      </w:r>
      <w:proofErr w:type="spellEnd"/>
      <w:r>
        <w:rPr>
          <w:rStyle w:val="citation-245"/>
          <w:color w:val="1F1F1F"/>
          <w:bdr w:val="none" w:sz="0" w:space="0" w:color="auto" w:frame="1"/>
        </w:rPr>
        <w:t xml:space="preserve"> </w:t>
      </w:r>
      <w:r>
        <w:rPr>
          <w:rStyle w:val="citation-245"/>
          <w:rFonts w:ascii="SimSun" w:eastAsia="SimSun" w:hAnsi="SimSun" w:cs="SimSun" w:hint="eastAsia"/>
          <w:color w:val="1F1F1F"/>
          <w:bdr w:val="none" w:sz="0" w:space="0" w:color="auto" w:frame="1"/>
        </w:rPr>
        <w:t>加</w:t>
      </w:r>
      <w:r>
        <w:rPr>
          <w:rStyle w:val="citation-245"/>
          <w:color w:val="1F1F1F"/>
          <w:bdr w:val="none" w:sz="0" w:space="0" w:color="auto" w:frame="1"/>
        </w:rPr>
        <w:t xml:space="preserve"> </w:t>
      </w:r>
      <w:r>
        <w:rPr>
          <w:rStyle w:val="citation-245"/>
          <w:b/>
          <w:bCs/>
          <w:color w:val="1F1F1F"/>
          <w:bdr w:val="none" w:sz="0" w:space="0" w:color="auto" w:frame="1"/>
        </w:rPr>
        <w:t>-</w:t>
      </w:r>
      <w:proofErr w:type="spellStart"/>
      <w:r>
        <w:rPr>
          <w:rStyle w:val="citation-245"/>
          <w:b/>
          <w:bCs/>
          <w:color w:val="1F1F1F"/>
          <w:bdr w:val="none" w:sz="0" w:space="0" w:color="auto" w:frame="1"/>
        </w:rPr>
        <w:t>ed</w:t>
      </w:r>
      <w:proofErr w:type="spellEnd"/>
      <w:r>
        <w:rPr>
          <w:rStyle w:val="citation-245"/>
          <w:color w:val="1F1F1F"/>
          <w:bdr w:val="none" w:sz="0" w:space="0" w:color="auto" w:frame="1"/>
        </w:rPr>
        <w:t xml:space="preserve"> (carry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5"/>
          <w:color w:val="1F1F1F"/>
          <w:bdr w:val="none" w:sz="0" w:space="0" w:color="auto" w:frame="1"/>
        </w:rPr>
        <w:t xml:space="preserve"> carried)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666E78D1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rStyle w:val="citation-244"/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不规则动词：</w:t>
      </w:r>
      <w:r>
        <w:rPr>
          <w:rStyle w:val="citation-244"/>
          <w:color w:val="1F1F1F"/>
          <w:bdr w:val="none" w:sz="0" w:space="0" w:color="auto" w:frame="1"/>
        </w:rPr>
        <w:t xml:space="preserve"> sit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sat</w:t>
      </w:r>
      <w:r>
        <w:rPr>
          <w:rStyle w:val="citation-244"/>
          <w:color w:val="1F1F1F"/>
          <w:bdr w:val="none" w:sz="0" w:space="0" w:color="auto" w:frame="1"/>
        </w:rPr>
        <w:t xml:space="preserve">, hide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hid</w:t>
      </w:r>
      <w:r>
        <w:rPr>
          <w:rStyle w:val="citation-244"/>
          <w:color w:val="1F1F1F"/>
          <w:bdr w:val="none" w:sz="0" w:space="0" w:color="auto" w:frame="1"/>
        </w:rPr>
        <w:t xml:space="preserve">, buy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bought</w:t>
      </w:r>
      <w:r>
        <w:rPr>
          <w:rStyle w:val="citation-244"/>
          <w:color w:val="1F1F1F"/>
          <w:bdr w:val="none" w:sz="0" w:space="0" w:color="auto" w:frame="1"/>
        </w:rPr>
        <w:t xml:space="preserve">, have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had</w:t>
      </w:r>
      <w:r>
        <w:rPr>
          <w:rStyle w:val="citation-244"/>
          <w:color w:val="1F1F1F"/>
          <w:bdr w:val="none" w:sz="0" w:space="0" w:color="auto" w:frame="1"/>
        </w:rPr>
        <w:t xml:space="preserve">, go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went</w:t>
      </w:r>
      <w:r>
        <w:rPr>
          <w:rStyle w:val="citation-244"/>
          <w:color w:val="1F1F1F"/>
          <w:bdr w:val="none" w:sz="0" w:space="0" w:color="auto" w:frame="1"/>
        </w:rPr>
        <w:t xml:space="preserve">, do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did</w:t>
      </w:r>
      <w:r>
        <w:rPr>
          <w:rStyle w:val="citation-244"/>
          <w:color w:val="1F1F1F"/>
          <w:bdr w:val="none" w:sz="0" w:space="0" w:color="auto" w:frame="1"/>
        </w:rPr>
        <w:t xml:space="preserve">, come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came</w:t>
      </w:r>
      <w:r>
        <w:rPr>
          <w:rStyle w:val="citation-244"/>
          <w:color w:val="1F1F1F"/>
          <w:bdr w:val="none" w:sz="0" w:space="0" w:color="auto" w:frame="1"/>
        </w:rPr>
        <w:t xml:space="preserve">, can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Style w:val="citation-244"/>
          <w:b/>
          <w:bCs/>
          <w:color w:val="1F1F1F"/>
          <w:bdr w:val="none" w:sz="0" w:space="0" w:color="auto" w:frame="1"/>
        </w:rPr>
        <w:t>could</w:t>
      </w:r>
      <w:r>
        <w:rPr>
          <w:rStyle w:val="citation-244"/>
          <w:color w:val="1F1F1F"/>
          <w:bdr w:val="none" w:sz="0" w:space="0" w:color="auto" w:frame="1"/>
        </w:rPr>
        <w:t xml:space="preserve">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371DD5C0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rStyle w:val="citation-243"/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时间标志词：</w:t>
      </w:r>
      <w:r>
        <w:rPr>
          <w:rStyle w:val="citation-243"/>
          <w:color w:val="1F1F1F"/>
          <w:bdr w:val="none" w:sz="0" w:space="0" w:color="auto" w:frame="1"/>
        </w:rPr>
        <w:t xml:space="preserve"> yesterday (</w:t>
      </w:r>
      <w:r>
        <w:rPr>
          <w:rStyle w:val="citation-243"/>
          <w:rFonts w:ascii="SimSun" w:eastAsia="SimSun" w:hAnsi="SimSun" w:cs="SimSun" w:hint="eastAsia"/>
          <w:color w:val="1F1F1F"/>
          <w:bdr w:val="none" w:sz="0" w:space="0" w:color="auto" w:frame="1"/>
        </w:rPr>
        <w:t>昨天</w:t>
      </w:r>
      <w:r>
        <w:rPr>
          <w:rStyle w:val="citation-243"/>
          <w:color w:val="1F1F1F"/>
          <w:bdr w:val="none" w:sz="0" w:space="0" w:color="auto" w:frame="1"/>
        </w:rPr>
        <w:t>), last week (</w:t>
      </w:r>
      <w:r>
        <w:rPr>
          <w:rStyle w:val="citation-243"/>
          <w:rFonts w:ascii="SimSun" w:eastAsia="SimSun" w:hAnsi="SimSun" w:cs="SimSun" w:hint="eastAsia"/>
          <w:color w:val="1F1F1F"/>
          <w:bdr w:val="none" w:sz="0" w:space="0" w:color="auto" w:frame="1"/>
        </w:rPr>
        <w:t>上周</w:t>
      </w:r>
      <w:r>
        <w:rPr>
          <w:rStyle w:val="citation-243"/>
          <w:color w:val="1F1F1F"/>
          <w:bdr w:val="none" w:sz="0" w:space="0" w:color="auto" w:frame="1"/>
        </w:rPr>
        <w:t>), last night (</w:t>
      </w:r>
      <w:r>
        <w:rPr>
          <w:rStyle w:val="citation-243"/>
          <w:rFonts w:ascii="SimSun" w:eastAsia="SimSun" w:hAnsi="SimSun" w:cs="SimSun" w:hint="eastAsia"/>
          <w:color w:val="1F1F1F"/>
          <w:bdr w:val="none" w:sz="0" w:space="0" w:color="auto" w:frame="1"/>
        </w:rPr>
        <w:t>昨晚</w:t>
      </w:r>
      <w:r>
        <w:rPr>
          <w:rStyle w:val="citation-243"/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0E9DE8D7" w14:textId="77777777" w:rsidR="00B756EB" w:rsidRDefault="00B756EB" w:rsidP="00B756EB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When 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引导的过去时间状语从句：</w:t>
      </w:r>
    </w:p>
    <w:p w14:paraId="5AFA3B86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结构：</w:t>
      </w:r>
      <w:r>
        <w:rPr>
          <w:color w:val="1F1F1F"/>
          <w:bdr w:val="none" w:sz="0" w:space="0" w:color="auto" w:frame="1"/>
        </w:rPr>
        <w:t>When I was 20, I was a pirate.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当我</w:t>
      </w:r>
      <w:r>
        <w:rPr>
          <w:color w:val="1F1F1F"/>
          <w:bdr w:val="none" w:sz="0" w:space="0" w:color="auto" w:frame="1"/>
        </w:rPr>
        <w:t>20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岁时，我曾是一个海盗。</w:t>
      </w:r>
      <w:r>
        <w:rPr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4CCA5F17" w14:textId="77777777" w:rsidR="00B756EB" w:rsidRDefault="00B756EB" w:rsidP="00B756EB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过去时的疑问句：</w:t>
      </w:r>
    </w:p>
    <w:p w14:paraId="0AAEE647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Be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动词：</w:t>
      </w:r>
      <w:r>
        <w:rPr>
          <w:color w:val="1F1F1F"/>
          <w:bdr w:val="none" w:sz="0" w:space="0" w:color="auto" w:frame="1"/>
        </w:rPr>
        <w:t xml:space="preserve"> Was/Were +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主语</w:t>
      </w:r>
      <w:r>
        <w:rPr>
          <w:color w:val="1F1F1F"/>
          <w:bdr w:val="none" w:sz="0" w:space="0" w:color="auto" w:frame="1"/>
        </w:rPr>
        <w:t xml:space="preserve"> + ...? (</w:t>
      </w:r>
      <w:proofErr w:type="spellStart"/>
      <w:r>
        <w:rPr>
          <w:color w:val="1F1F1F"/>
          <w:bdr w:val="none" w:sz="0" w:space="0" w:color="auto" w:frame="1"/>
        </w:rPr>
        <w:t>Were</w:t>
      </w:r>
      <w:proofErr w:type="spellEnd"/>
      <w:r>
        <w:rPr>
          <w:color w:val="1F1F1F"/>
          <w:bdr w:val="none" w:sz="0" w:space="0" w:color="auto" w:frame="1"/>
        </w:rPr>
        <w:t xml:space="preserve"> you happy yesterday?)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72C4DB00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实义动词：</w:t>
      </w:r>
      <w:r>
        <w:rPr>
          <w:color w:val="1F1F1F"/>
          <w:bdr w:val="none" w:sz="0" w:space="0" w:color="auto" w:frame="1"/>
        </w:rPr>
        <w:t xml:space="preserve"> Did +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主语</w:t>
      </w:r>
      <w:r>
        <w:rPr>
          <w:color w:val="1F1F1F"/>
          <w:bdr w:val="none" w:sz="0" w:space="0" w:color="auto" w:frame="1"/>
        </w:rPr>
        <w:t xml:space="preserve"> + do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动词原形</w:t>
      </w:r>
      <w:r>
        <w:rPr>
          <w:color w:val="1F1F1F"/>
          <w:bdr w:val="none" w:sz="0" w:space="0" w:color="auto" w:frame="1"/>
        </w:rPr>
        <w:t xml:space="preserve">)...? (Did you bring the oranges?)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05128B76" w14:textId="77777777" w:rsidR="00B756EB" w:rsidRDefault="00B756EB" w:rsidP="00B756EB">
      <w:pPr>
        <w:pStyle w:val="NormalWeb"/>
        <w:numPr>
          <w:ilvl w:val="1"/>
          <w:numId w:val="16"/>
        </w:numPr>
        <w:spacing w:after="0" w:afterAutospacing="0"/>
        <w:ind w:left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特殊疑问句：</w:t>
      </w:r>
      <w:r>
        <w:rPr>
          <w:color w:val="1F1F1F"/>
          <w:bdr w:val="none" w:sz="0" w:space="0" w:color="auto" w:frame="1"/>
        </w:rPr>
        <w:t xml:space="preserve"> What did you do?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你做了什么？</w:t>
      </w:r>
      <w:r>
        <w:rPr>
          <w:color w:val="1F1F1F"/>
          <w:bdr w:val="none" w:sz="0" w:space="0" w:color="auto" w:frame="1"/>
        </w:rPr>
        <w:t>), Where did you go?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你去了哪里？</w:t>
      </w:r>
      <w:r>
        <w:rPr>
          <w:color w:val="1F1F1F"/>
          <w:bdr w:val="none" w:sz="0" w:space="0" w:color="auto" w:frame="1"/>
        </w:rPr>
        <w:t xml:space="preserve">) 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。</w:t>
      </w:r>
    </w:p>
    <w:p w14:paraId="337CD61B" w14:textId="77777777" w:rsidR="00B756EB" w:rsidRDefault="00CC7C06" w:rsidP="00B756EB">
      <w:pPr>
        <w:rPr>
          <w:color w:val="1F1F1F"/>
        </w:rPr>
      </w:pPr>
      <w:r>
        <w:rPr>
          <w:noProof/>
          <w:color w:val="1F1F1F"/>
        </w:rPr>
        <w:lastRenderedPageBreak/>
        <w:pict w14:anchorId="460C2F8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72E920A" w14:textId="77777777" w:rsidR="00B756EB" w:rsidRDefault="00B756EB" w:rsidP="00B756EB">
      <w:pPr>
        <w:pStyle w:val="Heading1"/>
        <w:rPr>
          <w:color w:val="1F1F1F"/>
        </w:rPr>
      </w:pPr>
      <w:r>
        <w:rPr>
          <w:color w:val="1F1F1F"/>
        </w:rPr>
        <w:t>第二部分：</w:t>
      </w:r>
      <w:r>
        <w:rPr>
          <w:color w:val="1F1F1F"/>
        </w:rPr>
        <w:t xml:space="preserve">2B </w:t>
      </w:r>
      <w:r>
        <w:rPr>
          <w:color w:val="1F1F1F"/>
        </w:rPr>
        <w:t>冬季课程英语测试题</w:t>
      </w:r>
      <w:r>
        <w:rPr>
          <w:color w:val="1F1F1F"/>
        </w:rPr>
        <w:t xml:space="preserve"> (</w:t>
      </w:r>
      <w:r>
        <w:rPr>
          <w:color w:val="1F1F1F"/>
        </w:rPr>
        <w:t>模拟版</w:t>
      </w:r>
      <w:r>
        <w:rPr>
          <w:color w:val="1F1F1F"/>
        </w:rPr>
        <w:t>)</w:t>
      </w:r>
    </w:p>
    <w:p w14:paraId="30A5675F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测试时间：</w:t>
      </w:r>
      <w:r>
        <w:rPr>
          <w:b/>
          <w:bCs/>
          <w:color w:val="1F1F1F"/>
          <w:bdr w:val="none" w:sz="0" w:space="0" w:color="auto" w:frame="1"/>
        </w:rPr>
        <w:t>60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分钟</w:t>
      </w:r>
      <w:r>
        <w:rPr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满分：</w:t>
      </w:r>
      <w:r>
        <w:rPr>
          <w:b/>
          <w:bCs/>
          <w:color w:val="1F1F1F"/>
          <w:bdr w:val="none" w:sz="0" w:space="0" w:color="auto" w:frame="1"/>
        </w:rPr>
        <w:t>100</w:t>
      </w:r>
      <w:r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分</w:t>
      </w:r>
    </w:p>
    <w:p w14:paraId="547B63E7" w14:textId="77777777" w:rsidR="00B756EB" w:rsidRDefault="00B756EB" w:rsidP="00B756EB">
      <w:pPr>
        <w:pStyle w:val="Heading3"/>
        <w:rPr>
          <w:color w:val="1F1F1F"/>
        </w:rPr>
      </w:pPr>
      <w:r>
        <w:rPr>
          <w:color w:val="1F1F1F"/>
        </w:rPr>
        <w:t>Part 1: Vocabulary Matching (</w:t>
      </w:r>
      <w:r>
        <w:rPr>
          <w:color w:val="1F1F1F"/>
        </w:rPr>
        <w:t>词汇配对</w:t>
      </w:r>
      <w:r>
        <w:rPr>
          <w:color w:val="1F1F1F"/>
        </w:rPr>
        <w:t xml:space="preserve"> - 10</w:t>
      </w:r>
      <w:r>
        <w:rPr>
          <w:color w:val="1F1F1F"/>
        </w:rPr>
        <w:t>分</w:t>
      </w:r>
      <w:r>
        <w:rPr>
          <w:color w:val="1F1F1F"/>
        </w:rPr>
        <w:t>)</w:t>
      </w:r>
    </w:p>
    <w:p w14:paraId="1CB47E32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请根据描述选择正确的单词填在括号内。</w:t>
      </w:r>
    </w:p>
    <w:p w14:paraId="5359FF82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Options:</w:t>
      </w:r>
      <w:r>
        <w:rPr>
          <w:color w:val="1F1F1F"/>
        </w:rPr>
        <w:t xml:space="preserve"> pirate, hospital, bank, along, clown</w:t>
      </w:r>
    </w:p>
    <w:p w14:paraId="3EABF2AC" w14:textId="77777777" w:rsidR="00B756EB" w:rsidRDefault="00B756EB" w:rsidP="00B756EB">
      <w:pPr>
        <w:pStyle w:val="NormalWeb"/>
        <w:numPr>
          <w:ilvl w:val="0"/>
          <w:numId w:val="17"/>
        </w:numPr>
        <w:spacing w:after="120" w:afterAutospacing="0"/>
        <w:ind w:left="0"/>
        <w:rPr>
          <w:color w:val="1F1F1F"/>
        </w:rPr>
      </w:pPr>
      <w:proofErr w:type="gramStart"/>
      <w:r>
        <w:rPr>
          <w:color w:val="1F1F1F"/>
        </w:rPr>
        <w:t>( _</w:t>
      </w:r>
      <w:proofErr w:type="gramEnd"/>
      <w:r>
        <w:rPr>
          <w:color w:val="1F1F1F"/>
        </w:rPr>
        <w:t>_______ ) A person who works on a ship and sometimes steals things.</w:t>
      </w:r>
    </w:p>
    <w:p w14:paraId="65897F28" w14:textId="77777777" w:rsidR="00B756EB" w:rsidRDefault="00B756EB" w:rsidP="00B756EB">
      <w:pPr>
        <w:pStyle w:val="NormalWeb"/>
        <w:numPr>
          <w:ilvl w:val="0"/>
          <w:numId w:val="17"/>
        </w:numPr>
        <w:spacing w:after="120" w:afterAutospacing="0"/>
        <w:ind w:left="0"/>
        <w:rPr>
          <w:color w:val="1F1F1F"/>
        </w:rPr>
      </w:pPr>
      <w:proofErr w:type="gramStart"/>
      <w:r>
        <w:rPr>
          <w:color w:val="1F1F1F"/>
        </w:rPr>
        <w:t>( _</w:t>
      </w:r>
      <w:proofErr w:type="gramEnd"/>
      <w:r>
        <w:rPr>
          <w:color w:val="1F1F1F"/>
        </w:rPr>
        <w:t>_______ ) You go to this place when you are not feeling well.</w:t>
      </w:r>
    </w:p>
    <w:p w14:paraId="66E01717" w14:textId="77777777" w:rsidR="00B756EB" w:rsidRDefault="00B756EB" w:rsidP="00B756EB">
      <w:pPr>
        <w:pStyle w:val="NormalWeb"/>
        <w:numPr>
          <w:ilvl w:val="0"/>
          <w:numId w:val="17"/>
        </w:numPr>
        <w:spacing w:after="120" w:afterAutospacing="0"/>
        <w:ind w:left="0"/>
        <w:rPr>
          <w:color w:val="1F1F1F"/>
        </w:rPr>
      </w:pPr>
      <w:proofErr w:type="gramStart"/>
      <w:r>
        <w:rPr>
          <w:color w:val="1F1F1F"/>
        </w:rPr>
        <w:t>( _</w:t>
      </w:r>
      <w:proofErr w:type="gramEnd"/>
      <w:r>
        <w:rPr>
          <w:color w:val="1F1F1F"/>
        </w:rPr>
        <w:t>_______ ) This person makes children laugh at parties or the circus.</w:t>
      </w:r>
    </w:p>
    <w:p w14:paraId="3DE2CD55" w14:textId="77777777" w:rsidR="00B756EB" w:rsidRDefault="00B756EB" w:rsidP="00B756EB">
      <w:pPr>
        <w:pStyle w:val="NormalWeb"/>
        <w:numPr>
          <w:ilvl w:val="0"/>
          <w:numId w:val="17"/>
        </w:numPr>
        <w:spacing w:after="120" w:afterAutospacing="0"/>
        <w:ind w:left="0"/>
        <w:rPr>
          <w:color w:val="1F1F1F"/>
        </w:rPr>
      </w:pPr>
      <w:proofErr w:type="gramStart"/>
      <w:r>
        <w:rPr>
          <w:color w:val="1F1F1F"/>
        </w:rPr>
        <w:t>( _</w:t>
      </w:r>
      <w:proofErr w:type="gramEnd"/>
      <w:r>
        <w:rPr>
          <w:color w:val="1F1F1F"/>
        </w:rPr>
        <w:t>_______ ) To walk in a line next to a street or a river.</w:t>
      </w:r>
    </w:p>
    <w:p w14:paraId="3C88477B" w14:textId="01707EE0" w:rsidR="00B756EB" w:rsidRPr="00B841EA" w:rsidRDefault="00B756EB" w:rsidP="00B756EB">
      <w:pPr>
        <w:pStyle w:val="NormalWeb"/>
        <w:numPr>
          <w:ilvl w:val="0"/>
          <w:numId w:val="17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( ________ ) A place where people put their money or get money.</w:t>
      </w:r>
      <w:bookmarkStart w:id="0" w:name="_GoBack"/>
      <w:bookmarkEnd w:id="0"/>
    </w:p>
    <w:p w14:paraId="532B06C9" w14:textId="77777777" w:rsidR="00B756EB" w:rsidRPr="00B756EB" w:rsidRDefault="00B756EB" w:rsidP="00B756EB">
      <w:pPr>
        <w:pStyle w:val="Heading3"/>
        <w:rPr>
          <w:color w:val="1F1F1F"/>
        </w:rPr>
      </w:pPr>
      <w:r w:rsidRPr="00B756EB">
        <w:rPr>
          <w:color w:val="1F1F1F"/>
        </w:rPr>
        <w:t>Part 2: Read and Choose (</w:t>
      </w:r>
      <w:r w:rsidRPr="00B756EB">
        <w:rPr>
          <w:color w:val="1F1F1F"/>
        </w:rPr>
        <w:t>对话小达人</w:t>
      </w:r>
      <w:r w:rsidRPr="00B756EB">
        <w:rPr>
          <w:color w:val="1F1F1F"/>
        </w:rPr>
        <w:t xml:space="preserve"> - </w:t>
      </w:r>
      <w:r>
        <w:rPr>
          <w:color w:val="1F1F1F"/>
        </w:rPr>
        <w:t>10</w:t>
      </w:r>
      <w:r w:rsidRPr="00B756EB">
        <w:rPr>
          <w:color w:val="1F1F1F"/>
        </w:rPr>
        <w:t>分</w:t>
      </w:r>
      <w:r w:rsidRPr="00B756EB">
        <w:rPr>
          <w:color w:val="1F1F1F"/>
        </w:rPr>
        <w:t>)</w:t>
      </w:r>
    </w:p>
    <w:p w14:paraId="34B02357" w14:textId="77777777" w:rsidR="00B756EB" w:rsidRDefault="00B756EB" w:rsidP="00B756EB">
      <w:pPr>
        <w:pStyle w:val="NormalWeb"/>
      </w:pPr>
      <w:r>
        <w:rPr>
          <w:rFonts w:ascii="SimSun" w:eastAsia="SimSun" w:hAnsi="SimSun" w:cs="SimSun" w:hint="eastAsia"/>
          <w:i/>
          <w:iCs/>
        </w:rPr>
        <w:t>读对话，选出最合适的回答，将字母代号填在括号内。</w:t>
      </w:r>
    </w:p>
    <w:p w14:paraId="64487DAC" w14:textId="77777777" w:rsidR="00B756EB" w:rsidRDefault="00B756EB" w:rsidP="00B756EB">
      <w:pPr>
        <w:pStyle w:val="NormalWeb"/>
        <w:numPr>
          <w:ilvl w:val="0"/>
          <w:numId w:val="24"/>
        </w:numPr>
        <w:rPr>
          <w:rStyle w:val="citation-455"/>
        </w:rPr>
      </w:pPr>
      <w:r>
        <w:rPr>
          <w:rStyle w:val="citation-455"/>
          <w:b/>
          <w:bCs/>
        </w:rPr>
        <w:t>Tom:</w:t>
      </w:r>
      <w:r>
        <w:rPr>
          <w:rStyle w:val="citation-455"/>
        </w:rPr>
        <w:t xml:space="preserve"> What did you do yesterday afternoon? </w:t>
      </w:r>
    </w:p>
    <w:p w14:paraId="4C0A0ABF" w14:textId="77777777" w:rsidR="00B756EB" w:rsidRDefault="00B756EB" w:rsidP="00B756EB">
      <w:pPr>
        <w:pStyle w:val="NormalWeb"/>
        <w:ind w:left="720"/>
      </w:pPr>
      <w:r w:rsidRPr="00B756EB">
        <w:rPr>
          <w:b/>
          <w:bCs/>
        </w:rPr>
        <w:t>Lily:</w:t>
      </w:r>
      <w:r>
        <w:t xml:space="preserve"> ______ </w:t>
      </w:r>
    </w:p>
    <w:p w14:paraId="384B245E" w14:textId="77777777" w:rsidR="00B756EB" w:rsidRDefault="00B756EB" w:rsidP="00B756EB">
      <w:pPr>
        <w:pStyle w:val="NormalWeb"/>
        <w:ind w:left="720"/>
      </w:pPr>
      <w:r>
        <w:t xml:space="preserve">A. I like to swim. </w:t>
      </w:r>
      <w:r>
        <w:rPr>
          <w:rStyle w:val="citation-454"/>
        </w:rPr>
        <w:t xml:space="preserve">B. I went to the cinema with my mum. </w:t>
      </w:r>
      <w:r>
        <w:t>C. I am reading a book.</w:t>
      </w:r>
    </w:p>
    <w:p w14:paraId="35BF01F7" w14:textId="77777777" w:rsidR="00B756EB" w:rsidRDefault="00B756EB" w:rsidP="00B756EB">
      <w:pPr>
        <w:pStyle w:val="NormalWeb"/>
        <w:numPr>
          <w:ilvl w:val="0"/>
          <w:numId w:val="24"/>
        </w:numPr>
        <w:rPr>
          <w:rStyle w:val="citation-453"/>
        </w:rPr>
      </w:pPr>
      <w:r>
        <w:rPr>
          <w:rStyle w:val="citation-453"/>
          <w:b/>
          <w:bCs/>
        </w:rPr>
        <w:t>Teacher:</w:t>
      </w:r>
      <w:r>
        <w:rPr>
          <w:rStyle w:val="citation-453"/>
        </w:rPr>
        <w:t xml:space="preserve"> What was your grandpa's job when he was 30? </w:t>
      </w:r>
    </w:p>
    <w:p w14:paraId="7BBB3612" w14:textId="77777777" w:rsidR="00B756EB" w:rsidRDefault="00B756EB" w:rsidP="00B756EB">
      <w:pPr>
        <w:pStyle w:val="NormalWeb"/>
        <w:ind w:left="720"/>
      </w:pPr>
      <w:r>
        <w:rPr>
          <w:b/>
          <w:bCs/>
        </w:rPr>
        <w:t>Sam:</w:t>
      </w:r>
      <w:r>
        <w:t xml:space="preserve"> ______ </w:t>
      </w:r>
    </w:p>
    <w:p w14:paraId="58164C78" w14:textId="77777777" w:rsidR="00B756EB" w:rsidRDefault="00B756EB" w:rsidP="00B756EB">
      <w:pPr>
        <w:pStyle w:val="NormalWeb"/>
        <w:ind w:left="720"/>
      </w:pPr>
      <w:r>
        <w:t xml:space="preserve">A. He is a doctor. </w:t>
      </w:r>
      <w:r>
        <w:rPr>
          <w:rStyle w:val="citation-452"/>
        </w:rPr>
        <w:t xml:space="preserve">B. He was a farmer on a big farm. </w:t>
      </w:r>
      <w:r>
        <w:t>C. He likes his job.</w:t>
      </w:r>
    </w:p>
    <w:p w14:paraId="6A808237" w14:textId="77777777" w:rsidR="00B756EB" w:rsidRDefault="00B756EB" w:rsidP="00B756EB">
      <w:pPr>
        <w:pStyle w:val="NormalWeb"/>
        <w:numPr>
          <w:ilvl w:val="0"/>
          <w:numId w:val="24"/>
        </w:numPr>
        <w:rPr>
          <w:rStyle w:val="citation-451"/>
        </w:rPr>
      </w:pPr>
      <w:r>
        <w:rPr>
          <w:rStyle w:val="citation-451"/>
          <w:b/>
          <w:bCs/>
        </w:rPr>
        <w:t>Mum:</w:t>
      </w:r>
      <w:r>
        <w:rPr>
          <w:rStyle w:val="citation-451"/>
        </w:rPr>
        <w:t xml:space="preserve"> Did you bring the oranges for me? </w:t>
      </w:r>
    </w:p>
    <w:p w14:paraId="5F106407" w14:textId="77777777" w:rsidR="00B756EB" w:rsidRDefault="00B756EB" w:rsidP="00B756EB">
      <w:pPr>
        <w:pStyle w:val="NormalWeb"/>
        <w:ind w:left="720"/>
      </w:pPr>
      <w:r>
        <w:rPr>
          <w:b/>
          <w:bCs/>
        </w:rPr>
        <w:t>Son:</w:t>
      </w:r>
      <w:r>
        <w:t xml:space="preserve"> ______ </w:t>
      </w:r>
    </w:p>
    <w:p w14:paraId="12DA378A" w14:textId="77777777" w:rsidR="00B756EB" w:rsidRDefault="00B756EB" w:rsidP="00B756EB">
      <w:pPr>
        <w:pStyle w:val="NormalWeb"/>
        <w:ind w:left="720"/>
      </w:pPr>
      <w:r>
        <w:t xml:space="preserve">A. Yes, I did. </w:t>
      </w:r>
      <w:r>
        <w:rPr>
          <w:rStyle w:val="citation-450"/>
          <w:rFonts w:eastAsiaTheme="minorEastAsia"/>
        </w:rPr>
        <w:t xml:space="preserve">They are in my bag. </w:t>
      </w:r>
      <w:r>
        <w:t>B. No, I don't. C. Yes, I can.</w:t>
      </w:r>
    </w:p>
    <w:p w14:paraId="58915830" w14:textId="77777777" w:rsidR="00B756EB" w:rsidRPr="00B756EB" w:rsidRDefault="00B756EB" w:rsidP="00B756EB">
      <w:pPr>
        <w:pStyle w:val="NormalWeb"/>
        <w:numPr>
          <w:ilvl w:val="0"/>
          <w:numId w:val="24"/>
        </w:numPr>
        <w:rPr>
          <w:rStyle w:val="citation-449"/>
        </w:rPr>
      </w:pPr>
      <w:proofErr w:type="spellStart"/>
      <w:r>
        <w:rPr>
          <w:rStyle w:val="citation-449"/>
          <w:rFonts w:eastAsiaTheme="majorEastAsia"/>
          <w:b/>
          <w:bCs/>
        </w:rPr>
        <w:lastRenderedPageBreak/>
        <w:t>Kuan</w:t>
      </w:r>
      <w:proofErr w:type="spellEnd"/>
      <w:r>
        <w:rPr>
          <w:rStyle w:val="citation-449"/>
          <w:rFonts w:eastAsiaTheme="majorEastAsia"/>
          <w:b/>
          <w:bCs/>
        </w:rPr>
        <w:t>:</w:t>
      </w:r>
      <w:r>
        <w:rPr>
          <w:rStyle w:val="citation-449"/>
          <w:rFonts w:eastAsiaTheme="majorEastAsia"/>
        </w:rPr>
        <w:t xml:space="preserve"> Would you like to come to my house this afternoon? </w:t>
      </w:r>
    </w:p>
    <w:p w14:paraId="5AF105F9" w14:textId="77777777" w:rsidR="00B756EB" w:rsidRDefault="00B756EB" w:rsidP="00B756EB">
      <w:pPr>
        <w:pStyle w:val="NormalWeb"/>
        <w:ind w:left="720"/>
      </w:pPr>
      <w:r>
        <w:rPr>
          <w:b/>
          <w:bCs/>
        </w:rPr>
        <w:t>Alice:</w:t>
      </w:r>
      <w:r>
        <w:t xml:space="preserve"> ______ </w:t>
      </w:r>
    </w:p>
    <w:p w14:paraId="6B7F07CF" w14:textId="77777777" w:rsidR="00B756EB" w:rsidRDefault="00B756EB" w:rsidP="00B756EB">
      <w:pPr>
        <w:pStyle w:val="NormalWeb"/>
        <w:ind w:left="720"/>
      </w:pPr>
      <w:r>
        <w:t xml:space="preserve">A. I went home. B. No, it isn't. </w:t>
      </w:r>
      <w:r>
        <w:rPr>
          <w:rStyle w:val="citation-448"/>
          <w:rFonts w:eastAsiaTheme="majorEastAsia"/>
        </w:rPr>
        <w:t xml:space="preserve">C. Sorry, I've got to tidy my room. </w:t>
      </w:r>
    </w:p>
    <w:p w14:paraId="035B6EB0" w14:textId="77777777" w:rsidR="00B756EB" w:rsidRPr="00B756EB" w:rsidRDefault="00B756EB" w:rsidP="00B756EB">
      <w:pPr>
        <w:pStyle w:val="NormalWeb"/>
        <w:numPr>
          <w:ilvl w:val="0"/>
          <w:numId w:val="24"/>
        </w:numPr>
        <w:rPr>
          <w:rStyle w:val="citation-447"/>
        </w:rPr>
      </w:pPr>
      <w:r>
        <w:rPr>
          <w:rStyle w:val="citation-447"/>
          <w:rFonts w:eastAsiaTheme="majorEastAsia"/>
          <w:b/>
          <w:bCs/>
        </w:rPr>
        <w:t>Alex:</w:t>
      </w:r>
      <w:r>
        <w:rPr>
          <w:rStyle w:val="citation-447"/>
          <w:rFonts w:eastAsiaTheme="majorEastAsia"/>
        </w:rPr>
        <w:t xml:space="preserve"> Why were you sad last night? </w:t>
      </w:r>
    </w:p>
    <w:p w14:paraId="65B20B5C" w14:textId="77777777" w:rsidR="00B756EB" w:rsidRDefault="00B756EB" w:rsidP="00B756EB">
      <w:pPr>
        <w:pStyle w:val="NormalWeb"/>
        <w:ind w:left="720"/>
      </w:pPr>
      <w:r>
        <w:rPr>
          <w:b/>
          <w:bCs/>
        </w:rPr>
        <w:t>Ben:</w:t>
      </w:r>
      <w:r>
        <w:t xml:space="preserve"> ______ </w:t>
      </w:r>
    </w:p>
    <w:p w14:paraId="7A6AB5D0" w14:textId="77777777" w:rsidR="00B756EB" w:rsidRDefault="00B756EB" w:rsidP="00B756EB">
      <w:pPr>
        <w:pStyle w:val="NormalWeb"/>
        <w:ind w:left="720"/>
      </w:pPr>
      <w:r>
        <w:rPr>
          <w:rStyle w:val="citation-446"/>
          <w:rFonts w:eastAsiaTheme="majorEastAsia"/>
        </w:rPr>
        <w:t xml:space="preserve">A. Because I couldn't find my ball. </w:t>
      </w:r>
      <w:r>
        <w:t>B. I was in the park. C. I am happy now.</w:t>
      </w:r>
    </w:p>
    <w:p w14:paraId="6ACDF441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</w:p>
    <w:p w14:paraId="7A206004" w14:textId="77777777" w:rsidR="00B756EB" w:rsidRDefault="00B756EB" w:rsidP="00B756EB">
      <w:pPr>
        <w:pStyle w:val="Heading3"/>
        <w:rPr>
          <w:color w:val="1F1F1F"/>
        </w:rPr>
      </w:pPr>
      <w:r>
        <w:rPr>
          <w:color w:val="1F1F1F"/>
        </w:rPr>
        <w:t>Part 3: Grammar Fill-in (</w:t>
      </w:r>
      <w:r>
        <w:rPr>
          <w:color w:val="1F1F1F"/>
        </w:rPr>
        <w:t>语法填空</w:t>
      </w:r>
      <w:r>
        <w:rPr>
          <w:color w:val="1F1F1F"/>
        </w:rPr>
        <w:t xml:space="preserve"> - 20</w:t>
      </w:r>
      <w:r>
        <w:rPr>
          <w:color w:val="1F1F1F"/>
        </w:rPr>
        <w:t>分</w:t>
      </w:r>
      <w:r>
        <w:rPr>
          <w:color w:val="1F1F1F"/>
        </w:rPr>
        <w:t>)</w:t>
      </w:r>
    </w:p>
    <w:p w14:paraId="471063C7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请写出下列动词的过去式形式。</w:t>
      </w:r>
    </w:p>
    <w:p w14:paraId="5AD0998A" w14:textId="77777777" w:rsidR="00B756EB" w:rsidRDefault="00B756EB" w:rsidP="00B756EB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Style w:val="citation-233"/>
          <w:color w:val="1F1F1F"/>
          <w:bdr w:val="none" w:sz="0" w:space="0" w:color="auto" w:frame="1"/>
        </w:rPr>
        <w:t xml:space="preserve">shout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33"/>
          <w:color w:val="1F1F1F"/>
          <w:bdr w:val="none" w:sz="0" w:space="0" w:color="auto" w:frame="1"/>
        </w:rPr>
        <w:t xml:space="preserve"> ________ </w:t>
      </w:r>
    </w:p>
    <w:p w14:paraId="0F9F3195" w14:textId="77777777" w:rsidR="00B756EB" w:rsidRDefault="00B756EB" w:rsidP="00B756EB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Style w:val="citation-232"/>
          <w:color w:val="1F1F1F"/>
          <w:bdr w:val="none" w:sz="0" w:space="0" w:color="auto" w:frame="1"/>
        </w:rPr>
        <w:t xml:space="preserve">cry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32"/>
          <w:color w:val="1F1F1F"/>
          <w:bdr w:val="none" w:sz="0" w:space="0" w:color="auto" w:frame="1"/>
        </w:rPr>
        <w:t xml:space="preserve"> ________ </w:t>
      </w:r>
    </w:p>
    <w:p w14:paraId="693DCA90" w14:textId="77777777" w:rsidR="00B756EB" w:rsidRDefault="00B756EB" w:rsidP="00B756EB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Style w:val="citation-231"/>
          <w:color w:val="1F1F1F"/>
          <w:bdr w:val="none" w:sz="0" w:space="0" w:color="auto" w:frame="1"/>
        </w:rPr>
        <w:t xml:space="preserve">buy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31"/>
          <w:color w:val="1F1F1F"/>
          <w:bdr w:val="none" w:sz="0" w:space="0" w:color="auto" w:frame="1"/>
        </w:rPr>
        <w:t xml:space="preserve"> ________ </w:t>
      </w:r>
    </w:p>
    <w:p w14:paraId="0290E150" w14:textId="77777777" w:rsidR="00B756EB" w:rsidRDefault="00B756EB" w:rsidP="00B756EB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Style w:val="citation-230"/>
          <w:color w:val="1F1F1F"/>
          <w:bdr w:val="none" w:sz="0" w:space="0" w:color="auto" w:frame="1"/>
        </w:rPr>
        <w:t xml:space="preserve">go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30"/>
          <w:color w:val="1F1F1F"/>
          <w:bdr w:val="none" w:sz="0" w:space="0" w:color="auto" w:frame="1"/>
        </w:rPr>
        <w:t xml:space="preserve"> ________ </w:t>
      </w:r>
    </w:p>
    <w:p w14:paraId="0B207C3A" w14:textId="77777777" w:rsidR="00B756EB" w:rsidRDefault="00B756EB" w:rsidP="00B756EB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Style w:val="citation-229"/>
          <w:color w:val="1F1F1F"/>
          <w:bdr w:val="none" w:sz="0" w:space="0" w:color="auto" w:frame="1"/>
        </w:rPr>
        <w:t xml:space="preserve">can </w:t>
      </w:r>
      <w:r w:rsidR="00E53C1F">
        <w:rPr>
          <w:rStyle w:val="math-inline"/>
          <w:color w:val="1F1F1F"/>
          <w:bdr w:val="none" w:sz="0" w:space="0" w:color="auto" w:frame="1"/>
        </w:rPr>
        <w:t>-&gt;</w:t>
      </w:r>
      <w:r>
        <w:rPr>
          <w:rStyle w:val="citation-229"/>
          <w:color w:val="1F1F1F"/>
          <w:bdr w:val="none" w:sz="0" w:space="0" w:color="auto" w:frame="1"/>
        </w:rPr>
        <w:t xml:space="preserve"> ________ </w:t>
      </w:r>
    </w:p>
    <w:p w14:paraId="784A7F75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用括号内单词的正确形式填空。</w:t>
      </w:r>
    </w:p>
    <w:p w14:paraId="5D0899CA" w14:textId="77777777" w:rsidR="00B756EB" w:rsidRDefault="00B756EB" w:rsidP="00B756EB">
      <w:pPr>
        <w:pStyle w:val="NormalWeb"/>
        <w:numPr>
          <w:ilvl w:val="0"/>
          <w:numId w:val="20"/>
        </w:numPr>
        <w:spacing w:after="0" w:afterAutospacing="0"/>
        <w:ind w:left="0"/>
        <w:rPr>
          <w:color w:val="1F1F1F"/>
        </w:rPr>
      </w:pPr>
      <w:r>
        <w:rPr>
          <w:rStyle w:val="citation-228"/>
          <w:color w:val="1F1F1F"/>
          <w:bdr w:val="none" w:sz="0" w:space="0" w:color="auto" w:frame="1"/>
        </w:rPr>
        <w:t xml:space="preserve">I ________ (not play) football last Saturday. </w:t>
      </w:r>
    </w:p>
    <w:p w14:paraId="2E00B379" w14:textId="77777777" w:rsidR="00B756EB" w:rsidRDefault="00B756EB" w:rsidP="00B756EB">
      <w:pPr>
        <w:pStyle w:val="NormalWeb"/>
        <w:numPr>
          <w:ilvl w:val="0"/>
          <w:numId w:val="20"/>
        </w:numPr>
        <w:spacing w:after="0" w:afterAutospacing="0"/>
        <w:ind w:left="0"/>
        <w:rPr>
          <w:color w:val="1F1F1F"/>
        </w:rPr>
      </w:pPr>
      <w:r>
        <w:rPr>
          <w:rStyle w:val="citation-227"/>
          <w:color w:val="1F1F1F"/>
          <w:bdr w:val="none" w:sz="0" w:space="0" w:color="auto" w:frame="1"/>
        </w:rPr>
        <w:t xml:space="preserve">________ (be) you in the park yesterday? </w:t>
      </w:r>
    </w:p>
    <w:p w14:paraId="6BF201AB" w14:textId="77777777" w:rsidR="00B756EB" w:rsidRDefault="00B756EB" w:rsidP="00B756EB">
      <w:pPr>
        <w:pStyle w:val="NormalWeb"/>
        <w:numPr>
          <w:ilvl w:val="0"/>
          <w:numId w:val="20"/>
        </w:numPr>
        <w:spacing w:after="0" w:afterAutospacing="0"/>
        <w:ind w:left="0"/>
        <w:rPr>
          <w:color w:val="1F1F1F"/>
        </w:rPr>
      </w:pPr>
      <w:r>
        <w:rPr>
          <w:rStyle w:val="citation-226"/>
          <w:color w:val="1F1F1F"/>
          <w:bdr w:val="none" w:sz="0" w:space="0" w:color="auto" w:frame="1"/>
        </w:rPr>
        <w:t xml:space="preserve">What ________ </w:t>
      </w:r>
      <w:proofErr w:type="spellStart"/>
      <w:r>
        <w:rPr>
          <w:rStyle w:val="citation-226"/>
          <w:color w:val="1F1F1F"/>
          <w:bdr w:val="none" w:sz="0" w:space="0" w:color="auto" w:frame="1"/>
        </w:rPr>
        <w:t>Kuan</w:t>
      </w:r>
      <w:proofErr w:type="spellEnd"/>
      <w:r>
        <w:rPr>
          <w:rStyle w:val="citation-226"/>
          <w:color w:val="1F1F1F"/>
          <w:bdr w:val="none" w:sz="0" w:space="0" w:color="auto" w:frame="1"/>
        </w:rPr>
        <w:t xml:space="preserve"> ________ (do) yesterday afternoon? </w:t>
      </w:r>
    </w:p>
    <w:p w14:paraId="3E36FFB9" w14:textId="77777777" w:rsidR="00B756EB" w:rsidRDefault="00B756EB" w:rsidP="00B756EB">
      <w:pPr>
        <w:pStyle w:val="NormalWeb"/>
        <w:numPr>
          <w:ilvl w:val="0"/>
          <w:numId w:val="20"/>
        </w:numPr>
        <w:spacing w:after="0" w:afterAutospacing="0"/>
        <w:ind w:left="0"/>
        <w:rPr>
          <w:color w:val="1F1F1F"/>
        </w:rPr>
      </w:pPr>
      <w:r>
        <w:rPr>
          <w:rStyle w:val="citation-225"/>
          <w:color w:val="1F1F1F"/>
          <w:bdr w:val="none" w:sz="0" w:space="0" w:color="auto" w:frame="1"/>
        </w:rPr>
        <w:t xml:space="preserve">When she ________ (be) 22, she ________ (dress) as a rabbit. </w:t>
      </w:r>
    </w:p>
    <w:p w14:paraId="5EFD26C2" w14:textId="77777777" w:rsidR="00B756EB" w:rsidRDefault="00B756EB" w:rsidP="00B756EB">
      <w:pPr>
        <w:pStyle w:val="Heading3"/>
        <w:rPr>
          <w:color w:val="1F1F1F"/>
        </w:rPr>
      </w:pPr>
      <w:r>
        <w:rPr>
          <w:color w:val="1F1F1F"/>
        </w:rPr>
        <w:t>Part 4: Reading Comprehension (</w:t>
      </w:r>
      <w:r>
        <w:rPr>
          <w:color w:val="1F1F1F"/>
        </w:rPr>
        <w:t>阅读选择</w:t>
      </w:r>
      <w:r>
        <w:rPr>
          <w:color w:val="1F1F1F"/>
        </w:rPr>
        <w:t xml:space="preserve"> - 30</w:t>
      </w:r>
      <w:r>
        <w:rPr>
          <w:color w:val="1F1F1F"/>
        </w:rPr>
        <w:t>分</w:t>
      </w:r>
      <w:r>
        <w:rPr>
          <w:color w:val="1F1F1F"/>
        </w:rPr>
        <w:t>)</w:t>
      </w:r>
    </w:p>
    <w:p w14:paraId="30C4D66A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阅读短文，选择最佳答案。</w:t>
      </w:r>
    </w:p>
    <w:p w14:paraId="0A62769B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Last Saturday was a busy day for Alice. </w:t>
      </w:r>
      <w:r>
        <w:rPr>
          <w:rStyle w:val="citation-224"/>
          <w:color w:val="1F1F1F"/>
          <w:bdr w:val="none" w:sz="0" w:space="0" w:color="auto" w:frame="1"/>
        </w:rPr>
        <w:t xml:space="preserve">In the morning, she </w:t>
      </w:r>
      <w:r>
        <w:rPr>
          <w:rStyle w:val="citation-224"/>
          <w:b/>
          <w:bCs/>
          <w:color w:val="1F1F1F"/>
          <w:bdr w:val="none" w:sz="0" w:space="0" w:color="auto" w:frame="1"/>
        </w:rPr>
        <w:t>went skating</w:t>
      </w:r>
      <w:r>
        <w:rPr>
          <w:rStyle w:val="citation-224"/>
          <w:color w:val="1F1F1F"/>
          <w:bdr w:val="none" w:sz="0" w:space="0" w:color="auto" w:frame="1"/>
        </w:rPr>
        <w:t xml:space="preserve"> with </w:t>
      </w:r>
      <w:proofErr w:type="spellStart"/>
      <w:r>
        <w:rPr>
          <w:rStyle w:val="citation-224"/>
          <w:color w:val="1F1F1F"/>
          <w:bdr w:val="none" w:sz="0" w:space="0" w:color="auto" w:frame="1"/>
        </w:rPr>
        <w:t>Lele</w:t>
      </w:r>
      <w:proofErr w:type="spellEnd"/>
      <w:r>
        <w:rPr>
          <w:rStyle w:val="citation-224"/>
          <w:color w:val="1F1F1F"/>
          <w:bdr w:val="none" w:sz="0" w:space="0" w:color="auto" w:frame="1"/>
        </w:rPr>
        <w:t xml:space="preserve"> in the city </w:t>
      </w:r>
      <w:proofErr w:type="spellStart"/>
      <w:r>
        <w:rPr>
          <w:rStyle w:val="citation-224"/>
          <w:color w:val="1F1F1F"/>
          <w:bdr w:val="none" w:sz="0" w:space="0" w:color="auto" w:frame="1"/>
        </w:rPr>
        <w:t>centre</w:t>
      </w:r>
      <w:proofErr w:type="spellEnd"/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223"/>
          <w:color w:val="1F1F1F"/>
          <w:bdr w:val="none" w:sz="0" w:space="0" w:color="auto" w:frame="1"/>
        </w:rPr>
        <w:t xml:space="preserve">They went there </w:t>
      </w:r>
      <w:r>
        <w:rPr>
          <w:rStyle w:val="citation-223"/>
          <w:b/>
          <w:bCs/>
          <w:color w:val="1F1F1F"/>
          <w:bdr w:val="none" w:sz="0" w:space="0" w:color="auto" w:frame="1"/>
        </w:rPr>
        <w:t>by bus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222"/>
          <w:color w:val="1F1F1F"/>
          <w:bdr w:val="none" w:sz="0" w:space="0" w:color="auto" w:frame="1"/>
        </w:rPr>
        <w:t xml:space="preserve">They had a lot of fun, but they </w:t>
      </w:r>
      <w:r>
        <w:rPr>
          <w:rStyle w:val="citation-222"/>
          <w:b/>
          <w:bCs/>
          <w:color w:val="1F1F1F"/>
          <w:bdr w:val="none" w:sz="0" w:space="0" w:color="auto" w:frame="1"/>
        </w:rPr>
        <w:t xml:space="preserve">didn't see </w:t>
      </w:r>
      <w:proofErr w:type="spellStart"/>
      <w:r>
        <w:rPr>
          <w:rStyle w:val="citation-222"/>
          <w:b/>
          <w:bCs/>
          <w:color w:val="1F1F1F"/>
          <w:bdr w:val="none" w:sz="0" w:space="0" w:color="auto" w:frame="1"/>
        </w:rPr>
        <w:t>Kuan</w:t>
      </w:r>
      <w:proofErr w:type="spellEnd"/>
      <w:r>
        <w:rPr>
          <w:rStyle w:val="citation-222"/>
          <w:color w:val="1F1F1F"/>
          <w:bdr w:val="none" w:sz="0" w:space="0" w:color="auto" w:frame="1"/>
        </w:rPr>
        <w:t xml:space="preserve"> at first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221"/>
          <w:color w:val="1F1F1F"/>
          <w:bdr w:val="none" w:sz="0" w:space="0" w:color="auto" w:frame="1"/>
        </w:rPr>
        <w:t xml:space="preserve">Later, </w:t>
      </w:r>
      <w:proofErr w:type="spellStart"/>
      <w:r>
        <w:rPr>
          <w:rStyle w:val="citation-221"/>
          <w:color w:val="1F1F1F"/>
          <w:bdr w:val="none" w:sz="0" w:space="0" w:color="auto" w:frame="1"/>
        </w:rPr>
        <w:t>Kuan</w:t>
      </w:r>
      <w:proofErr w:type="spellEnd"/>
      <w:r>
        <w:rPr>
          <w:rStyle w:val="citation-221"/>
          <w:color w:val="1F1F1F"/>
          <w:bdr w:val="none" w:sz="0" w:space="0" w:color="auto" w:frame="1"/>
        </w:rPr>
        <w:t xml:space="preserve"> shouted behind them and they all </w:t>
      </w:r>
      <w:r>
        <w:rPr>
          <w:rStyle w:val="citation-221"/>
          <w:b/>
          <w:bCs/>
          <w:color w:val="1F1F1F"/>
          <w:bdr w:val="none" w:sz="0" w:space="0" w:color="auto" w:frame="1"/>
        </w:rPr>
        <w:t>laughed</w:t>
      </w:r>
      <w:r>
        <w:rPr>
          <w:color w:val="1F1F1F"/>
          <w:bdr w:val="none" w:sz="0" w:space="0" w:color="auto" w:frame="1"/>
        </w:rPr>
        <w:t xml:space="preserve">. Alice has many things to do this week. </w:t>
      </w:r>
      <w:r>
        <w:rPr>
          <w:rStyle w:val="citation-220"/>
          <w:color w:val="1F1F1F"/>
          <w:bdr w:val="none" w:sz="0" w:space="0" w:color="auto" w:frame="1"/>
        </w:rPr>
        <w:t xml:space="preserve">On Thursday, she has got to </w:t>
      </w:r>
      <w:r>
        <w:rPr>
          <w:rStyle w:val="citation-220"/>
          <w:b/>
          <w:bCs/>
          <w:color w:val="1F1F1F"/>
          <w:bdr w:val="none" w:sz="0" w:space="0" w:color="auto" w:frame="1"/>
        </w:rPr>
        <w:t>tidy her room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219"/>
          <w:color w:val="1F1F1F"/>
          <w:bdr w:val="none" w:sz="0" w:space="0" w:color="auto" w:frame="1"/>
        </w:rPr>
        <w:t xml:space="preserve">On Friday, she must </w:t>
      </w:r>
      <w:proofErr w:type="spellStart"/>
      <w:r>
        <w:rPr>
          <w:rStyle w:val="citation-219"/>
          <w:b/>
          <w:bCs/>
          <w:color w:val="1F1F1F"/>
          <w:bdr w:val="none" w:sz="0" w:space="0" w:color="auto" w:frame="1"/>
        </w:rPr>
        <w:t>practise</w:t>
      </w:r>
      <w:proofErr w:type="spellEnd"/>
      <w:r>
        <w:rPr>
          <w:rStyle w:val="citation-219"/>
          <w:b/>
          <w:bCs/>
          <w:color w:val="1F1F1F"/>
          <w:bdr w:val="none" w:sz="0" w:space="0" w:color="auto" w:frame="1"/>
        </w:rPr>
        <w:t xml:space="preserve"> the piano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218"/>
          <w:color w:val="1F1F1F"/>
          <w:bdr w:val="none" w:sz="0" w:space="0" w:color="auto" w:frame="1"/>
        </w:rPr>
        <w:t xml:space="preserve">On Saturday morning, she would like to go to the </w:t>
      </w:r>
      <w:r>
        <w:rPr>
          <w:rStyle w:val="citation-218"/>
          <w:b/>
          <w:bCs/>
          <w:color w:val="1F1F1F"/>
          <w:bdr w:val="none" w:sz="0" w:space="0" w:color="auto" w:frame="1"/>
        </w:rPr>
        <w:t>circus</w:t>
      </w:r>
      <w:r>
        <w:rPr>
          <w:rStyle w:val="citation-218"/>
          <w:color w:val="1F1F1F"/>
          <w:bdr w:val="none" w:sz="0" w:space="0" w:color="auto" w:frame="1"/>
        </w:rPr>
        <w:t xml:space="preserve"> with her family</w:t>
      </w:r>
      <w:r>
        <w:rPr>
          <w:color w:val="1F1F1F"/>
          <w:bdr w:val="none" w:sz="0" w:space="0" w:color="auto" w:frame="1"/>
        </w:rPr>
        <w:t>.</w:t>
      </w:r>
    </w:p>
    <w:p w14:paraId="7E6CC077" w14:textId="77777777" w:rsidR="00B756EB" w:rsidRDefault="00B756EB" w:rsidP="00B756EB">
      <w:pPr>
        <w:pStyle w:val="NormalWeb"/>
        <w:numPr>
          <w:ilvl w:val="0"/>
          <w:numId w:val="2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Where did Alice go last Saturday?</w:t>
      </w:r>
    </w:p>
    <w:p w14:paraId="2D20A339" w14:textId="77777777" w:rsidR="00B756EB" w:rsidRDefault="00B756EB" w:rsidP="00B756EB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A. To the library B. To the city </w:t>
      </w:r>
      <w:proofErr w:type="spellStart"/>
      <w:r>
        <w:rPr>
          <w:color w:val="1F1F1F"/>
        </w:rPr>
        <w:t>centre</w:t>
      </w:r>
      <w:proofErr w:type="spellEnd"/>
      <w:r>
        <w:rPr>
          <w:color w:val="1F1F1F"/>
        </w:rPr>
        <w:t xml:space="preserve"> C. To the hospital</w:t>
      </w:r>
    </w:p>
    <w:p w14:paraId="58227D46" w14:textId="77777777" w:rsidR="00B756EB" w:rsidRDefault="00B756EB" w:rsidP="00B756EB">
      <w:pPr>
        <w:pStyle w:val="NormalWeb"/>
        <w:numPr>
          <w:ilvl w:val="0"/>
          <w:numId w:val="2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lastRenderedPageBreak/>
        <w:t xml:space="preserve">How did they get to the city </w:t>
      </w:r>
      <w:proofErr w:type="spellStart"/>
      <w:r>
        <w:rPr>
          <w:color w:val="1F1F1F"/>
        </w:rPr>
        <w:t>centre</w:t>
      </w:r>
      <w:proofErr w:type="spellEnd"/>
      <w:r>
        <w:rPr>
          <w:color w:val="1F1F1F"/>
        </w:rPr>
        <w:t>?</w:t>
      </w:r>
    </w:p>
    <w:p w14:paraId="3E2CCFC8" w14:textId="77777777" w:rsidR="00B756EB" w:rsidRDefault="00B756EB" w:rsidP="00B756EB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A. By car B. By train C. By bus</w:t>
      </w:r>
    </w:p>
    <w:p w14:paraId="582BEDF7" w14:textId="77777777" w:rsidR="00B756EB" w:rsidRDefault="00B756EB" w:rsidP="00B756EB">
      <w:pPr>
        <w:pStyle w:val="NormalWeb"/>
        <w:numPr>
          <w:ilvl w:val="0"/>
          <w:numId w:val="2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What did </w:t>
      </w:r>
      <w:proofErr w:type="spellStart"/>
      <w:r>
        <w:rPr>
          <w:color w:val="1F1F1F"/>
        </w:rPr>
        <w:t>Kuan</w:t>
      </w:r>
      <w:proofErr w:type="spellEnd"/>
      <w:r>
        <w:rPr>
          <w:color w:val="1F1F1F"/>
        </w:rPr>
        <w:t xml:space="preserve"> do when he saw Alice and </w:t>
      </w:r>
      <w:proofErr w:type="spellStart"/>
      <w:r>
        <w:rPr>
          <w:color w:val="1F1F1F"/>
        </w:rPr>
        <w:t>Lele</w:t>
      </w:r>
      <w:proofErr w:type="spellEnd"/>
      <w:r>
        <w:rPr>
          <w:color w:val="1F1F1F"/>
        </w:rPr>
        <w:t>?</w:t>
      </w:r>
    </w:p>
    <w:p w14:paraId="2855136B" w14:textId="77777777" w:rsidR="00B756EB" w:rsidRDefault="00B756EB" w:rsidP="00B756EB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A. He cried B. He shouted C. He sat down</w:t>
      </w:r>
    </w:p>
    <w:p w14:paraId="62D6BEEB" w14:textId="77777777" w:rsidR="00B756EB" w:rsidRDefault="00B756EB" w:rsidP="00B756EB">
      <w:pPr>
        <w:pStyle w:val="NormalWeb"/>
        <w:numPr>
          <w:ilvl w:val="0"/>
          <w:numId w:val="2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What has Alice got to do on Thursday?</w:t>
      </w:r>
    </w:p>
    <w:p w14:paraId="63672F69" w14:textId="77777777" w:rsidR="00B756EB" w:rsidRDefault="00B756EB" w:rsidP="00B756EB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A. Visit Grandma B. Tidy her room C. See the dentist</w:t>
      </w:r>
    </w:p>
    <w:p w14:paraId="0892BA85" w14:textId="77777777" w:rsidR="00B756EB" w:rsidRDefault="00B756EB" w:rsidP="00B756EB">
      <w:pPr>
        <w:pStyle w:val="NormalWeb"/>
        <w:numPr>
          <w:ilvl w:val="0"/>
          <w:numId w:val="2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Alice wants to go to the ________ on Saturday morning.</w:t>
      </w:r>
    </w:p>
    <w:p w14:paraId="000A3EF6" w14:textId="77777777" w:rsidR="00B756EB" w:rsidRDefault="00B756EB" w:rsidP="00B756EB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A. circus B. sports </w:t>
      </w:r>
      <w:proofErr w:type="spellStart"/>
      <w:r>
        <w:rPr>
          <w:color w:val="1F1F1F"/>
        </w:rPr>
        <w:t>centre</w:t>
      </w:r>
      <w:proofErr w:type="spellEnd"/>
      <w:r>
        <w:rPr>
          <w:color w:val="1F1F1F"/>
        </w:rPr>
        <w:t xml:space="preserve"> C. cinema</w:t>
      </w:r>
    </w:p>
    <w:p w14:paraId="241E1127" w14:textId="77777777" w:rsidR="00B756EB" w:rsidRDefault="00B756EB" w:rsidP="00B756EB">
      <w:pPr>
        <w:pStyle w:val="Heading3"/>
        <w:rPr>
          <w:color w:val="1F1F1F"/>
        </w:rPr>
      </w:pPr>
      <w:r>
        <w:rPr>
          <w:color w:val="1F1F1F"/>
        </w:rPr>
        <w:t>Part 5: Preposition Master (</w:t>
      </w:r>
      <w:r>
        <w:rPr>
          <w:color w:val="1F1F1F"/>
        </w:rPr>
        <w:t>方位介词运用</w:t>
      </w:r>
      <w:r>
        <w:rPr>
          <w:color w:val="1F1F1F"/>
        </w:rPr>
        <w:t xml:space="preserve"> - 15</w:t>
      </w:r>
      <w:r>
        <w:rPr>
          <w:color w:val="1F1F1F"/>
        </w:rPr>
        <w:t>分</w:t>
      </w:r>
      <w:r>
        <w:rPr>
          <w:color w:val="1F1F1F"/>
        </w:rPr>
        <w:t>)</w:t>
      </w:r>
    </w:p>
    <w:p w14:paraId="3084B7F9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选词填空：</w:t>
      </w:r>
      <w:r>
        <w:rPr>
          <w:i/>
          <w:iCs/>
          <w:color w:val="1F1F1F"/>
          <w:bdr w:val="none" w:sz="0" w:space="0" w:color="auto" w:frame="1"/>
        </w:rPr>
        <w:t>into, out of, along, up, down</w:t>
      </w:r>
    </w:p>
    <w:p w14:paraId="6E929269" w14:textId="77777777" w:rsidR="00B756EB" w:rsidRDefault="00B756EB" w:rsidP="00B756EB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The cat jumped ________ the box.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从盒子里面跳出来</w:t>
      </w:r>
      <w:r>
        <w:rPr>
          <w:color w:val="1F1F1F"/>
          <w:bdr w:val="none" w:sz="0" w:space="0" w:color="auto" w:frame="1"/>
        </w:rPr>
        <w:t xml:space="preserve">) </w:t>
      </w:r>
    </w:p>
    <w:p w14:paraId="0807C6E0" w14:textId="77777777" w:rsidR="00B756EB" w:rsidRDefault="00B756EB" w:rsidP="00B756EB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Please walk ________ the street to the library.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沿着街道走</w:t>
      </w:r>
      <w:r>
        <w:rPr>
          <w:color w:val="1F1F1F"/>
          <w:bdr w:val="none" w:sz="0" w:space="0" w:color="auto" w:frame="1"/>
        </w:rPr>
        <w:t xml:space="preserve">) </w:t>
      </w:r>
    </w:p>
    <w:p w14:paraId="2D653540" w14:textId="77777777" w:rsidR="00B756EB" w:rsidRDefault="00B756EB" w:rsidP="00B756EB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The bear is climbing ________ the tree to find some honey.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往树上爬</w:t>
      </w:r>
      <w:r>
        <w:rPr>
          <w:color w:val="1F1F1F"/>
          <w:bdr w:val="none" w:sz="0" w:space="0" w:color="auto" w:frame="1"/>
        </w:rPr>
        <w:t xml:space="preserve">) </w:t>
      </w:r>
    </w:p>
    <w:p w14:paraId="1EB8A2BB" w14:textId="77777777" w:rsidR="00B756EB" w:rsidRDefault="00B756EB" w:rsidP="00B756EB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Mr</w:t>
      </w:r>
      <w:proofErr w:type="spellEnd"/>
      <w:r>
        <w:rPr>
          <w:color w:val="1F1F1F"/>
          <w:bdr w:val="none" w:sz="0" w:space="0" w:color="auto" w:frame="1"/>
        </w:rPr>
        <w:t xml:space="preserve"> Duncan went ________ the hill very quickly.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下山</w:t>
      </w:r>
      <w:r>
        <w:rPr>
          <w:color w:val="1F1F1F"/>
          <w:bdr w:val="none" w:sz="0" w:space="0" w:color="auto" w:frame="1"/>
        </w:rPr>
        <w:t xml:space="preserve">) </w:t>
      </w:r>
    </w:p>
    <w:p w14:paraId="2C47A88A" w14:textId="77777777" w:rsidR="00B756EB" w:rsidRDefault="00B756EB" w:rsidP="00B756EB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They walked ________ the cinema to see a film. (</w:t>
      </w:r>
      <w:r>
        <w:rPr>
          <w:rFonts w:ascii="SimSun" w:eastAsia="SimSun" w:hAnsi="SimSun" w:cs="SimSun" w:hint="eastAsia"/>
          <w:color w:val="1F1F1F"/>
          <w:bdr w:val="none" w:sz="0" w:space="0" w:color="auto" w:frame="1"/>
        </w:rPr>
        <w:t>走进电影院</w:t>
      </w:r>
      <w:r>
        <w:rPr>
          <w:color w:val="1F1F1F"/>
          <w:bdr w:val="none" w:sz="0" w:space="0" w:color="auto" w:frame="1"/>
        </w:rPr>
        <w:t xml:space="preserve">) </w:t>
      </w:r>
    </w:p>
    <w:p w14:paraId="54199058" w14:textId="77777777" w:rsidR="00B756EB" w:rsidRDefault="00B756EB" w:rsidP="00B756EB">
      <w:pPr>
        <w:pStyle w:val="Heading3"/>
        <w:rPr>
          <w:color w:val="1F1F1F"/>
        </w:rPr>
      </w:pPr>
      <w:r>
        <w:rPr>
          <w:color w:val="1F1F1F"/>
        </w:rPr>
        <w:t>Part 6: Writing (</w:t>
      </w:r>
      <w:r>
        <w:rPr>
          <w:color w:val="1F1F1F"/>
        </w:rPr>
        <w:t>书写表达</w:t>
      </w:r>
      <w:r>
        <w:rPr>
          <w:color w:val="1F1F1F"/>
        </w:rPr>
        <w:t xml:space="preserve"> - 15</w:t>
      </w:r>
      <w:r>
        <w:rPr>
          <w:color w:val="1F1F1F"/>
        </w:rPr>
        <w:t>分</w:t>
      </w:r>
      <w:r>
        <w:rPr>
          <w:color w:val="1F1F1F"/>
        </w:rPr>
        <w:t>)</w:t>
      </w:r>
    </w:p>
    <w:p w14:paraId="73C3747B" w14:textId="77777777" w:rsidR="00B756EB" w:rsidRDefault="00B756EB" w:rsidP="00B756EB">
      <w:pPr>
        <w:pStyle w:val="NormalWeb"/>
        <w:spacing w:after="0" w:afterAutospacing="0"/>
        <w:rPr>
          <w:color w:val="1F1F1F"/>
        </w:rPr>
      </w:pPr>
      <w:r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连词成句（注意大小写及标点符号）。</w:t>
      </w:r>
    </w:p>
    <w:p w14:paraId="2C587DD5" w14:textId="77777777" w:rsidR="00B756EB" w:rsidRPr="00B756EB" w:rsidRDefault="00B756EB" w:rsidP="00B756EB">
      <w:pPr>
        <w:pStyle w:val="NormalWeb"/>
        <w:numPr>
          <w:ilvl w:val="0"/>
          <w:numId w:val="23"/>
        </w:numPr>
        <w:spacing w:after="0" w:afterAutospacing="0"/>
        <w:ind w:left="0"/>
        <w:rPr>
          <w:rStyle w:val="citation-212"/>
          <w:color w:val="1F1F1F"/>
        </w:rPr>
      </w:pPr>
      <w:r>
        <w:rPr>
          <w:rStyle w:val="citation-212"/>
          <w:color w:val="1F1F1F"/>
          <w:bdr w:val="none" w:sz="0" w:space="0" w:color="auto" w:frame="1"/>
        </w:rPr>
        <w:t xml:space="preserve">looked for / ball / he / </w:t>
      </w:r>
      <w:proofErr w:type="spellStart"/>
      <w:r>
        <w:rPr>
          <w:rStyle w:val="citation-212"/>
          <w:color w:val="1F1F1F"/>
          <w:bdr w:val="none" w:sz="0" w:space="0" w:color="auto" w:frame="1"/>
        </w:rPr>
        <w:t>the</w:t>
      </w:r>
      <w:proofErr w:type="spellEnd"/>
      <w:r>
        <w:rPr>
          <w:rStyle w:val="citation-212"/>
          <w:color w:val="1F1F1F"/>
          <w:bdr w:val="none" w:sz="0" w:space="0" w:color="auto" w:frame="1"/>
        </w:rPr>
        <w:t xml:space="preserve"> / yesterday (.) </w:t>
      </w:r>
    </w:p>
    <w:p w14:paraId="59E024A0" w14:textId="77777777" w:rsidR="00B756EB" w:rsidRPr="00B756EB" w:rsidRDefault="00B756EB" w:rsidP="00B756EB">
      <w:pPr>
        <w:pStyle w:val="NormalWeb"/>
        <w:spacing w:after="0" w:afterAutospacing="0"/>
        <w:rPr>
          <w:color w:val="1F1F1F"/>
        </w:rPr>
      </w:pPr>
      <w:r w:rsidRPr="00B756EB">
        <w:rPr>
          <w:color w:val="1F1F1F"/>
          <w:bdr w:val="none" w:sz="0" w:space="0" w:color="auto" w:frame="1"/>
        </w:rPr>
        <w:t>__________________________________________________</w:t>
      </w:r>
    </w:p>
    <w:p w14:paraId="06E9FC93" w14:textId="77777777" w:rsidR="00B756EB" w:rsidRPr="00B756EB" w:rsidRDefault="00B756EB" w:rsidP="00B756EB">
      <w:pPr>
        <w:pStyle w:val="NormalWeb"/>
        <w:numPr>
          <w:ilvl w:val="0"/>
          <w:numId w:val="23"/>
        </w:numPr>
        <w:spacing w:after="0" w:afterAutospacing="0"/>
        <w:ind w:left="0"/>
        <w:rPr>
          <w:rStyle w:val="citation-211"/>
          <w:color w:val="1F1F1F"/>
        </w:rPr>
      </w:pPr>
      <w:r>
        <w:rPr>
          <w:rStyle w:val="citation-211"/>
          <w:color w:val="1F1F1F"/>
          <w:bdr w:val="none" w:sz="0" w:space="0" w:color="auto" w:frame="1"/>
        </w:rPr>
        <w:t xml:space="preserve">Mag’s mum / a nurse / was / when / she / 23 / was (.) </w:t>
      </w:r>
    </w:p>
    <w:p w14:paraId="598B3CD6" w14:textId="77777777" w:rsidR="00B756EB" w:rsidRPr="00B756EB" w:rsidRDefault="00B756EB" w:rsidP="00B756EB">
      <w:pPr>
        <w:pStyle w:val="NormalWeb"/>
        <w:spacing w:after="0" w:afterAutospacing="0"/>
        <w:rPr>
          <w:color w:val="1F1F1F"/>
        </w:rPr>
      </w:pPr>
      <w:r w:rsidRPr="00B756EB">
        <w:rPr>
          <w:color w:val="1F1F1F"/>
          <w:bdr w:val="none" w:sz="0" w:space="0" w:color="auto" w:frame="1"/>
        </w:rPr>
        <w:t>__________________________________________________</w:t>
      </w:r>
    </w:p>
    <w:p w14:paraId="4DA9C8BD" w14:textId="77777777" w:rsidR="00B756EB" w:rsidRPr="00B756EB" w:rsidRDefault="00B756EB" w:rsidP="00B756EB">
      <w:pPr>
        <w:pStyle w:val="NormalWeb"/>
        <w:numPr>
          <w:ilvl w:val="0"/>
          <w:numId w:val="23"/>
        </w:numPr>
        <w:spacing w:after="0" w:afterAutospacing="0"/>
        <w:ind w:left="0"/>
        <w:rPr>
          <w:rStyle w:val="citation-210"/>
          <w:color w:val="1F1F1F"/>
        </w:rPr>
      </w:pPr>
      <w:r>
        <w:rPr>
          <w:rStyle w:val="citation-210"/>
          <w:color w:val="1F1F1F"/>
          <w:bdr w:val="none" w:sz="0" w:space="0" w:color="auto" w:frame="1"/>
        </w:rPr>
        <w:t xml:space="preserve">you / go skating / did / last / Saturday (?) </w:t>
      </w:r>
    </w:p>
    <w:p w14:paraId="0586E330" w14:textId="77777777" w:rsidR="00B756EB" w:rsidRPr="00B756EB" w:rsidRDefault="00B756EB" w:rsidP="00B756EB">
      <w:pPr>
        <w:pStyle w:val="NormalWeb"/>
        <w:spacing w:after="0" w:afterAutospacing="0"/>
        <w:rPr>
          <w:color w:val="1F1F1F"/>
        </w:rPr>
      </w:pPr>
      <w:r w:rsidRPr="00B756EB">
        <w:rPr>
          <w:color w:val="1F1F1F"/>
          <w:bdr w:val="none" w:sz="0" w:space="0" w:color="auto" w:frame="1"/>
        </w:rPr>
        <w:t>__________________________________________________</w:t>
      </w:r>
    </w:p>
    <w:p w14:paraId="22C66AD3" w14:textId="77777777" w:rsidR="009E3DE2" w:rsidRPr="00B756EB" w:rsidRDefault="00CC7C06" w:rsidP="00B756EB">
      <w:pPr>
        <w:rPr>
          <w:color w:val="1F1F1F"/>
        </w:rPr>
      </w:pPr>
      <w:r>
        <w:rPr>
          <w:noProof/>
          <w:color w:val="1F1F1F"/>
        </w:rPr>
        <w:pict w14:anchorId="650BC6E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sectPr w:rsidR="009E3DE2" w:rsidRPr="00B756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1726E3" w14:textId="77777777" w:rsidR="00CC7C06" w:rsidRDefault="00CC7C06">
      <w:pPr>
        <w:spacing w:after="0" w:line="240" w:lineRule="auto"/>
      </w:pPr>
      <w:r>
        <w:separator/>
      </w:r>
    </w:p>
    <w:p w14:paraId="0B3BB752" w14:textId="77777777" w:rsidR="00CC7C06" w:rsidRDefault="00CC7C06"/>
    <w:p w14:paraId="0CF48B00" w14:textId="77777777" w:rsidR="00CC7C06" w:rsidRDefault="00CC7C06"/>
  </w:endnote>
  <w:endnote w:type="continuationSeparator" w:id="0">
    <w:p w14:paraId="3E1096EE" w14:textId="77777777" w:rsidR="00CC7C06" w:rsidRDefault="00CC7C06">
      <w:pPr>
        <w:spacing w:after="0" w:line="240" w:lineRule="auto"/>
      </w:pPr>
      <w:r>
        <w:continuationSeparator/>
      </w:r>
    </w:p>
    <w:p w14:paraId="1D7B079F" w14:textId="77777777" w:rsidR="00CC7C06" w:rsidRDefault="00CC7C06"/>
    <w:p w14:paraId="13E02C77" w14:textId="77777777" w:rsidR="00CC7C06" w:rsidRDefault="00CC7C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B0D33" w14:textId="77777777" w:rsidR="009E3DE2" w:rsidRDefault="009E3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32526" w14:textId="77777777" w:rsidR="009E3DE2" w:rsidRDefault="00331D8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98AB5" w14:textId="77777777" w:rsidR="009E3DE2" w:rsidRDefault="009E3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D6FBE" w14:textId="77777777" w:rsidR="00CC7C06" w:rsidRDefault="00CC7C06">
      <w:pPr>
        <w:spacing w:after="0" w:line="240" w:lineRule="auto"/>
      </w:pPr>
      <w:r>
        <w:separator/>
      </w:r>
    </w:p>
    <w:p w14:paraId="00849CE0" w14:textId="77777777" w:rsidR="00CC7C06" w:rsidRDefault="00CC7C06"/>
    <w:p w14:paraId="7A82F079" w14:textId="77777777" w:rsidR="00CC7C06" w:rsidRDefault="00CC7C06"/>
  </w:footnote>
  <w:footnote w:type="continuationSeparator" w:id="0">
    <w:p w14:paraId="7FBA9432" w14:textId="77777777" w:rsidR="00CC7C06" w:rsidRDefault="00CC7C06">
      <w:pPr>
        <w:spacing w:after="0" w:line="240" w:lineRule="auto"/>
      </w:pPr>
      <w:r>
        <w:continuationSeparator/>
      </w:r>
    </w:p>
    <w:p w14:paraId="33D43ACD" w14:textId="77777777" w:rsidR="00CC7C06" w:rsidRDefault="00CC7C06"/>
    <w:p w14:paraId="6FE08F08" w14:textId="77777777" w:rsidR="00CC7C06" w:rsidRDefault="00CC7C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1FE05" w14:textId="77777777" w:rsidR="009E3DE2" w:rsidRDefault="009E3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3DF81" w14:textId="77777777" w:rsidR="009E3DE2" w:rsidRDefault="009E3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A1CC9" w14:textId="77777777" w:rsidR="009E3DE2" w:rsidRDefault="009E3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01CE6220"/>
    <w:multiLevelType w:val="multilevel"/>
    <w:tmpl w:val="7D84D1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3A44A8"/>
    <w:multiLevelType w:val="multilevel"/>
    <w:tmpl w:val="5A72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72D12"/>
    <w:multiLevelType w:val="multilevel"/>
    <w:tmpl w:val="A988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923D5"/>
    <w:multiLevelType w:val="multilevel"/>
    <w:tmpl w:val="ACD4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37F70"/>
    <w:multiLevelType w:val="multilevel"/>
    <w:tmpl w:val="99E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112A9"/>
    <w:multiLevelType w:val="multilevel"/>
    <w:tmpl w:val="1608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A0D79"/>
    <w:multiLevelType w:val="multilevel"/>
    <w:tmpl w:val="1526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0292C"/>
    <w:multiLevelType w:val="multilevel"/>
    <w:tmpl w:val="82B2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1A47FC"/>
    <w:multiLevelType w:val="multilevel"/>
    <w:tmpl w:val="B61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6162F"/>
    <w:multiLevelType w:val="multilevel"/>
    <w:tmpl w:val="731E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9"/>
    <w:lvlOverride w:ilvl="0">
      <w:startOverride w:val="1"/>
    </w:lvlOverride>
  </w:num>
  <w:num w:numId="13">
    <w:abstractNumId w:val="14"/>
  </w:num>
  <w:num w:numId="14">
    <w:abstractNumId w:val="18"/>
  </w:num>
  <w:num w:numId="15">
    <w:abstractNumId w:val="20"/>
  </w:num>
  <w:num w:numId="16">
    <w:abstractNumId w:val="16"/>
  </w:num>
  <w:num w:numId="17">
    <w:abstractNumId w:val="15"/>
  </w:num>
  <w:num w:numId="18">
    <w:abstractNumId w:val="17"/>
  </w:num>
  <w:num w:numId="19">
    <w:abstractNumId w:val="11"/>
  </w:num>
  <w:num w:numId="20">
    <w:abstractNumId w:val="10"/>
  </w:num>
  <w:num w:numId="21">
    <w:abstractNumId w:val="19"/>
  </w:num>
  <w:num w:numId="22">
    <w:abstractNumId w:val="12"/>
  </w:num>
  <w:num w:numId="23">
    <w:abstractNumId w:val="1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EB"/>
    <w:rsid w:val="00331D83"/>
    <w:rsid w:val="009E3DE2"/>
    <w:rsid w:val="00B756EB"/>
    <w:rsid w:val="00B841EA"/>
    <w:rsid w:val="00CC7C06"/>
    <w:rsid w:val="00E5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C33710"/>
  <w15:chartTrackingRefBased/>
  <w15:docId w15:val="{00072DAA-D78D-124C-BE68-6E8BD415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75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customStyle="1" w:styleId="citation-279">
    <w:name w:val="citation-279"/>
    <w:basedOn w:val="DefaultParagraphFont"/>
    <w:rsid w:val="00B756EB"/>
  </w:style>
  <w:style w:type="character" w:customStyle="1" w:styleId="citation-278">
    <w:name w:val="citation-278"/>
    <w:basedOn w:val="DefaultParagraphFont"/>
    <w:rsid w:val="00B756EB"/>
  </w:style>
  <w:style w:type="character" w:customStyle="1" w:styleId="citation-277">
    <w:name w:val="citation-277"/>
    <w:basedOn w:val="DefaultParagraphFont"/>
    <w:rsid w:val="00B756EB"/>
  </w:style>
  <w:style w:type="character" w:customStyle="1" w:styleId="citation-276">
    <w:name w:val="citation-276"/>
    <w:basedOn w:val="DefaultParagraphFont"/>
    <w:rsid w:val="00B756EB"/>
  </w:style>
  <w:style w:type="character" w:customStyle="1" w:styleId="citation-275">
    <w:name w:val="citation-275"/>
    <w:basedOn w:val="DefaultParagraphFont"/>
    <w:rsid w:val="00B756EB"/>
  </w:style>
  <w:style w:type="character" w:customStyle="1" w:styleId="citation-274">
    <w:name w:val="citation-274"/>
    <w:basedOn w:val="DefaultParagraphFont"/>
    <w:rsid w:val="00B756EB"/>
  </w:style>
  <w:style w:type="character" w:customStyle="1" w:styleId="citation-273">
    <w:name w:val="citation-273"/>
    <w:basedOn w:val="DefaultParagraphFont"/>
    <w:rsid w:val="00B756EB"/>
  </w:style>
  <w:style w:type="character" w:customStyle="1" w:styleId="citation-272">
    <w:name w:val="citation-272"/>
    <w:basedOn w:val="DefaultParagraphFont"/>
    <w:rsid w:val="00B756EB"/>
  </w:style>
  <w:style w:type="character" w:customStyle="1" w:styleId="citation-271">
    <w:name w:val="citation-271"/>
    <w:basedOn w:val="DefaultParagraphFont"/>
    <w:rsid w:val="00B756EB"/>
  </w:style>
  <w:style w:type="character" w:customStyle="1" w:styleId="citation-270">
    <w:name w:val="citation-270"/>
    <w:basedOn w:val="DefaultParagraphFont"/>
    <w:rsid w:val="00B756EB"/>
  </w:style>
  <w:style w:type="character" w:customStyle="1" w:styleId="citation-269">
    <w:name w:val="citation-269"/>
    <w:basedOn w:val="DefaultParagraphFont"/>
    <w:rsid w:val="00B756EB"/>
  </w:style>
  <w:style w:type="character" w:customStyle="1" w:styleId="citation-268">
    <w:name w:val="citation-268"/>
    <w:basedOn w:val="DefaultParagraphFont"/>
    <w:rsid w:val="00B756EB"/>
  </w:style>
  <w:style w:type="character" w:customStyle="1" w:styleId="citation-267">
    <w:name w:val="citation-267"/>
    <w:basedOn w:val="DefaultParagraphFont"/>
    <w:rsid w:val="00B756EB"/>
  </w:style>
  <w:style w:type="character" w:customStyle="1" w:styleId="citation-266">
    <w:name w:val="citation-266"/>
    <w:basedOn w:val="DefaultParagraphFont"/>
    <w:rsid w:val="00B756EB"/>
  </w:style>
  <w:style w:type="character" w:customStyle="1" w:styleId="citation-265">
    <w:name w:val="citation-265"/>
    <w:basedOn w:val="DefaultParagraphFont"/>
    <w:rsid w:val="00B756EB"/>
  </w:style>
  <w:style w:type="character" w:customStyle="1" w:styleId="citation-264">
    <w:name w:val="citation-264"/>
    <w:basedOn w:val="DefaultParagraphFont"/>
    <w:rsid w:val="00B756EB"/>
  </w:style>
  <w:style w:type="character" w:customStyle="1" w:styleId="citation-263">
    <w:name w:val="citation-263"/>
    <w:basedOn w:val="DefaultParagraphFont"/>
    <w:rsid w:val="00B756EB"/>
  </w:style>
  <w:style w:type="character" w:customStyle="1" w:styleId="citation-262">
    <w:name w:val="citation-262"/>
    <w:basedOn w:val="DefaultParagraphFont"/>
    <w:rsid w:val="00B756EB"/>
  </w:style>
  <w:style w:type="character" w:customStyle="1" w:styleId="citation-261">
    <w:name w:val="citation-261"/>
    <w:basedOn w:val="DefaultParagraphFont"/>
    <w:rsid w:val="00B756EB"/>
  </w:style>
  <w:style w:type="character" w:customStyle="1" w:styleId="citation-260">
    <w:name w:val="citation-260"/>
    <w:basedOn w:val="DefaultParagraphFont"/>
    <w:rsid w:val="00B756EB"/>
  </w:style>
  <w:style w:type="character" w:customStyle="1" w:styleId="citation-259">
    <w:name w:val="citation-259"/>
    <w:basedOn w:val="DefaultParagraphFont"/>
    <w:rsid w:val="00B756EB"/>
  </w:style>
  <w:style w:type="character" w:customStyle="1" w:styleId="citation-258">
    <w:name w:val="citation-258"/>
    <w:basedOn w:val="DefaultParagraphFont"/>
    <w:rsid w:val="00B756EB"/>
  </w:style>
  <w:style w:type="character" w:customStyle="1" w:styleId="citation-257">
    <w:name w:val="citation-257"/>
    <w:basedOn w:val="DefaultParagraphFont"/>
    <w:rsid w:val="00B756EB"/>
  </w:style>
  <w:style w:type="character" w:customStyle="1" w:styleId="citation-256">
    <w:name w:val="citation-256"/>
    <w:basedOn w:val="DefaultParagraphFont"/>
    <w:rsid w:val="00B756EB"/>
  </w:style>
  <w:style w:type="character" w:customStyle="1" w:styleId="citation-255">
    <w:name w:val="citation-255"/>
    <w:basedOn w:val="DefaultParagraphFont"/>
    <w:rsid w:val="00B756EB"/>
  </w:style>
  <w:style w:type="character" w:customStyle="1" w:styleId="citation-254">
    <w:name w:val="citation-254"/>
    <w:basedOn w:val="DefaultParagraphFont"/>
    <w:rsid w:val="00B756EB"/>
  </w:style>
  <w:style w:type="character" w:customStyle="1" w:styleId="citation-253">
    <w:name w:val="citation-253"/>
    <w:basedOn w:val="DefaultParagraphFont"/>
    <w:rsid w:val="00B756EB"/>
  </w:style>
  <w:style w:type="character" w:customStyle="1" w:styleId="citation-252">
    <w:name w:val="citation-252"/>
    <w:basedOn w:val="DefaultParagraphFont"/>
    <w:rsid w:val="00B756EB"/>
  </w:style>
  <w:style w:type="character" w:customStyle="1" w:styleId="citation-251">
    <w:name w:val="citation-251"/>
    <w:basedOn w:val="DefaultParagraphFont"/>
    <w:rsid w:val="00B756EB"/>
  </w:style>
  <w:style w:type="character" w:customStyle="1" w:styleId="citation-250">
    <w:name w:val="citation-250"/>
    <w:basedOn w:val="DefaultParagraphFont"/>
    <w:rsid w:val="00B756EB"/>
  </w:style>
  <w:style w:type="character" w:customStyle="1" w:styleId="citation-249">
    <w:name w:val="citation-249"/>
    <w:basedOn w:val="DefaultParagraphFont"/>
    <w:rsid w:val="00B756EB"/>
  </w:style>
  <w:style w:type="character" w:customStyle="1" w:styleId="citation-248">
    <w:name w:val="citation-248"/>
    <w:basedOn w:val="DefaultParagraphFont"/>
    <w:rsid w:val="00B756EB"/>
  </w:style>
  <w:style w:type="character" w:customStyle="1" w:styleId="math-inline">
    <w:name w:val="math-inline"/>
    <w:basedOn w:val="DefaultParagraphFont"/>
    <w:rsid w:val="00B756EB"/>
  </w:style>
  <w:style w:type="character" w:customStyle="1" w:styleId="citation-247">
    <w:name w:val="citation-247"/>
    <w:basedOn w:val="DefaultParagraphFont"/>
    <w:rsid w:val="00B756EB"/>
  </w:style>
  <w:style w:type="character" w:customStyle="1" w:styleId="citation-246">
    <w:name w:val="citation-246"/>
    <w:basedOn w:val="DefaultParagraphFont"/>
    <w:rsid w:val="00B756EB"/>
  </w:style>
  <w:style w:type="character" w:customStyle="1" w:styleId="citation-245">
    <w:name w:val="citation-245"/>
    <w:basedOn w:val="DefaultParagraphFont"/>
    <w:rsid w:val="00B756EB"/>
  </w:style>
  <w:style w:type="character" w:customStyle="1" w:styleId="citation-244">
    <w:name w:val="citation-244"/>
    <w:basedOn w:val="DefaultParagraphFont"/>
    <w:rsid w:val="00B756EB"/>
  </w:style>
  <w:style w:type="character" w:customStyle="1" w:styleId="citation-243">
    <w:name w:val="citation-243"/>
    <w:basedOn w:val="DefaultParagraphFont"/>
    <w:rsid w:val="00B756EB"/>
  </w:style>
  <w:style w:type="character" w:customStyle="1" w:styleId="citation-237">
    <w:name w:val="citation-237"/>
    <w:basedOn w:val="DefaultParagraphFont"/>
    <w:rsid w:val="00B756EB"/>
  </w:style>
  <w:style w:type="character" w:customStyle="1" w:styleId="citation-233">
    <w:name w:val="citation-233"/>
    <w:basedOn w:val="DefaultParagraphFont"/>
    <w:rsid w:val="00B756EB"/>
  </w:style>
  <w:style w:type="character" w:customStyle="1" w:styleId="citation-232">
    <w:name w:val="citation-232"/>
    <w:basedOn w:val="DefaultParagraphFont"/>
    <w:rsid w:val="00B756EB"/>
  </w:style>
  <w:style w:type="character" w:customStyle="1" w:styleId="citation-231">
    <w:name w:val="citation-231"/>
    <w:basedOn w:val="DefaultParagraphFont"/>
    <w:rsid w:val="00B756EB"/>
  </w:style>
  <w:style w:type="character" w:customStyle="1" w:styleId="citation-230">
    <w:name w:val="citation-230"/>
    <w:basedOn w:val="DefaultParagraphFont"/>
    <w:rsid w:val="00B756EB"/>
  </w:style>
  <w:style w:type="character" w:customStyle="1" w:styleId="citation-229">
    <w:name w:val="citation-229"/>
    <w:basedOn w:val="DefaultParagraphFont"/>
    <w:rsid w:val="00B756EB"/>
  </w:style>
  <w:style w:type="character" w:customStyle="1" w:styleId="citation-228">
    <w:name w:val="citation-228"/>
    <w:basedOn w:val="DefaultParagraphFont"/>
    <w:rsid w:val="00B756EB"/>
  </w:style>
  <w:style w:type="character" w:customStyle="1" w:styleId="citation-227">
    <w:name w:val="citation-227"/>
    <w:basedOn w:val="DefaultParagraphFont"/>
    <w:rsid w:val="00B756EB"/>
  </w:style>
  <w:style w:type="character" w:customStyle="1" w:styleId="citation-226">
    <w:name w:val="citation-226"/>
    <w:basedOn w:val="DefaultParagraphFont"/>
    <w:rsid w:val="00B756EB"/>
  </w:style>
  <w:style w:type="character" w:customStyle="1" w:styleId="citation-225">
    <w:name w:val="citation-225"/>
    <w:basedOn w:val="DefaultParagraphFont"/>
    <w:rsid w:val="00B756EB"/>
  </w:style>
  <w:style w:type="character" w:customStyle="1" w:styleId="citation-224">
    <w:name w:val="citation-224"/>
    <w:basedOn w:val="DefaultParagraphFont"/>
    <w:rsid w:val="00B756EB"/>
  </w:style>
  <w:style w:type="character" w:customStyle="1" w:styleId="citation-223">
    <w:name w:val="citation-223"/>
    <w:basedOn w:val="DefaultParagraphFont"/>
    <w:rsid w:val="00B756EB"/>
  </w:style>
  <w:style w:type="character" w:customStyle="1" w:styleId="citation-222">
    <w:name w:val="citation-222"/>
    <w:basedOn w:val="DefaultParagraphFont"/>
    <w:rsid w:val="00B756EB"/>
  </w:style>
  <w:style w:type="character" w:customStyle="1" w:styleId="citation-221">
    <w:name w:val="citation-221"/>
    <w:basedOn w:val="DefaultParagraphFont"/>
    <w:rsid w:val="00B756EB"/>
  </w:style>
  <w:style w:type="character" w:customStyle="1" w:styleId="citation-220">
    <w:name w:val="citation-220"/>
    <w:basedOn w:val="DefaultParagraphFont"/>
    <w:rsid w:val="00B756EB"/>
  </w:style>
  <w:style w:type="character" w:customStyle="1" w:styleId="citation-219">
    <w:name w:val="citation-219"/>
    <w:basedOn w:val="DefaultParagraphFont"/>
    <w:rsid w:val="00B756EB"/>
  </w:style>
  <w:style w:type="character" w:customStyle="1" w:styleId="citation-218">
    <w:name w:val="citation-218"/>
    <w:basedOn w:val="DefaultParagraphFont"/>
    <w:rsid w:val="00B756EB"/>
  </w:style>
  <w:style w:type="character" w:customStyle="1" w:styleId="citation-212">
    <w:name w:val="citation-212"/>
    <w:basedOn w:val="DefaultParagraphFont"/>
    <w:rsid w:val="00B756EB"/>
  </w:style>
  <w:style w:type="character" w:customStyle="1" w:styleId="citation-211">
    <w:name w:val="citation-211"/>
    <w:basedOn w:val="DefaultParagraphFont"/>
    <w:rsid w:val="00B756EB"/>
  </w:style>
  <w:style w:type="character" w:customStyle="1" w:styleId="citation-210">
    <w:name w:val="citation-210"/>
    <w:basedOn w:val="DefaultParagraphFont"/>
    <w:rsid w:val="00B756EB"/>
  </w:style>
  <w:style w:type="character" w:customStyle="1" w:styleId="citation-455">
    <w:name w:val="citation-455"/>
    <w:basedOn w:val="DefaultParagraphFont"/>
    <w:rsid w:val="00B756EB"/>
  </w:style>
  <w:style w:type="character" w:customStyle="1" w:styleId="citation-454">
    <w:name w:val="citation-454"/>
    <w:basedOn w:val="DefaultParagraphFont"/>
    <w:rsid w:val="00B756EB"/>
  </w:style>
  <w:style w:type="character" w:customStyle="1" w:styleId="citation-453">
    <w:name w:val="citation-453"/>
    <w:basedOn w:val="DefaultParagraphFont"/>
    <w:rsid w:val="00B756EB"/>
  </w:style>
  <w:style w:type="character" w:customStyle="1" w:styleId="citation-452">
    <w:name w:val="citation-452"/>
    <w:basedOn w:val="DefaultParagraphFont"/>
    <w:rsid w:val="00B756EB"/>
  </w:style>
  <w:style w:type="character" w:customStyle="1" w:styleId="citation-451">
    <w:name w:val="citation-451"/>
    <w:basedOn w:val="DefaultParagraphFont"/>
    <w:rsid w:val="00B756EB"/>
  </w:style>
  <w:style w:type="character" w:customStyle="1" w:styleId="citation-450">
    <w:name w:val="citation-450"/>
    <w:basedOn w:val="DefaultParagraphFont"/>
    <w:rsid w:val="00B756EB"/>
  </w:style>
  <w:style w:type="character" w:customStyle="1" w:styleId="citation-449">
    <w:name w:val="citation-449"/>
    <w:basedOn w:val="DefaultParagraphFont"/>
    <w:rsid w:val="00B756EB"/>
  </w:style>
  <w:style w:type="character" w:customStyle="1" w:styleId="citation-448">
    <w:name w:val="citation-448"/>
    <w:basedOn w:val="DefaultParagraphFont"/>
    <w:rsid w:val="00B756EB"/>
  </w:style>
  <w:style w:type="character" w:customStyle="1" w:styleId="citation-447">
    <w:name w:val="citation-447"/>
    <w:basedOn w:val="DefaultParagraphFont"/>
    <w:rsid w:val="00B756EB"/>
  </w:style>
  <w:style w:type="character" w:customStyle="1" w:styleId="citation-446">
    <w:name w:val="citation-446"/>
    <w:basedOn w:val="DefaultParagraphFont"/>
    <w:rsid w:val="00B75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0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63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dmondfan/Library/Containers/com.microsoft.Word/Data/Library/Application%20Support/Microsoft/Office/16.0/DTS/en-US%7b575F17D0-BAFE-684B-8B0E-CD6110374018%7d/%7bAFB347AF-949C-FA4F-9FB6-DC50999AA32F%7dtf10002083.dotx" TargetMode="Externa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{AFB347AF-949C-FA4F-9FB6-DC50999AA32F}tf10002083.dotx</Template>
  <TotalTime>8</TotalTime>
  <Pages>4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2026-03-07T09:59:00Z</dcterms:created>
  <dcterms:modified xsi:type="dcterms:W3CDTF">2026-03-07T10:19:00Z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TF10002046</vt:lpwstr>
  </property>
</Properties>
</file>